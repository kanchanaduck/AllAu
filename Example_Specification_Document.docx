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4513046"/>
        <w:docPartObj>
          <w:docPartGallery w:val="Cover Pages"/>
          <w:docPartUnique/>
        </w:docPartObj>
      </w:sdtPr>
      <w:sdtEndPr>
        <w:rPr>
          <w:rFonts w:ascii="Arial Black" w:hAnsi="Arial Black" w:cs="Arial"/>
          <w:color w:val="3B4455" w:themeColor="accent1"/>
          <w:sz w:val="72"/>
          <w:szCs w:val="72"/>
        </w:rPr>
      </w:sdtEndPr>
      <w:sdtContent>
        <w:p w:rsidR="00C80AFA" w:rsidRDefault="00C80AFA"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1CDF" w:rsidRDefault="00DD1CDF"/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0AFA" w:rsidRDefault="008F168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C80AFA" w:rsidRDefault="0028268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80AF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ICD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DD1CDF" w:rsidRDefault="00DD1CDF"/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80AFA" w:rsidRDefault="008F168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C80AFA" w:rsidRDefault="008F168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80AF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ICD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0AFA" w:rsidRDefault="00C80AF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  <w:p w:rsidR="00DD1CDF" w:rsidRDefault="00DD1CDF"/>
                              <w:p w:rsidR="00C80AFA" w:rsidRDefault="00C80AF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kxggIAAGo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wMPxtaubb1Hx73tpyY4ftWgK9csxDvmMSboJEY/3uKQyqL6&#10;dpAo2Vj/82/6hAd7YaWkxdhVNPzYMi8oUV8NeD2ZlWWmSMy/eMFnYXY6PU3MWY9qs9UXFh2ZYL84&#10;nsUEjmoUpbf6EcthmR6EiRmOZysaR/Ei9nsAy4WL5TKDMJSOxWuzcjy5Tg1KdHvoHpl3Aycj6Hxj&#10;x9lk81fU7LGZO265jSBo5m2qcV/QofYY6EznYfmkjfHyP6OeV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AEs8kxggIA&#10;AGo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80AFA" w:rsidRDefault="00C80AF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  <w:p w:rsidR="00000000" w:rsidRDefault="007D3814"/>
                        <w:p w:rsidR="00C80AFA" w:rsidRDefault="00C80AF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80AFA" w:rsidRPr="00140215" w:rsidRDefault="00C80AFA" w:rsidP="00C80AFA">
                                <w:pPr>
                                  <w:jc w:val="right"/>
                                  <w:rPr>
                                    <w:rStyle w:val="Heading1Char"/>
                                  </w:rPr>
                                </w:pPr>
                              </w:p>
                              <w:p w:rsidR="00DD1CDF" w:rsidRDefault="00DD1CDF"/>
                              <w:bookmarkStart w:id="0" w:name="_Toc86394510"/>
                              <w:p w:rsidR="00C80AFA" w:rsidRPr="00140215" w:rsidRDefault="00282689" w:rsidP="00C80AFA">
                                <w:pPr>
                                  <w:jc w:val="right"/>
                                  <w:rPr>
                                    <w:rStyle w:val="Heading1Char"/>
                                  </w:rPr>
                                </w:pPr>
                                <w:sdt>
                                  <w:sdtPr>
                                    <w:rPr>
                                      <w:rStyle w:val="Heading1Char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Heading1Char"/>
                                    </w:rPr>
                                  </w:sdtEndPr>
                                  <w:sdtContent>
                                    <w:r w:rsidR="007D3814">
                                      <w:rPr>
                                        <w:rStyle w:val="Heading1Char"/>
                                      </w:rPr>
                                      <w:t>Human Resource General Information System (HRGIS)</w:t>
                                    </w:r>
                                  </w:sdtContent>
                                </w:sdt>
                                <w:bookmarkEnd w:id="0"/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0AFA" w:rsidRDefault="00C80AF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Specification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8240;visibility:visible;mso-wrap-style:square;mso-width-percent:0;mso-height-percent:363;mso-top-percent:300;mso-wrap-distance-left:9pt;mso-wrap-distance-top:0;mso-wrap-distance-right:9pt;mso-wrap-distance-bottom:0;mso-position-horizontal:center;mso-position-horizontal-relative:page;mso-position-vertical-relative:page;mso-width-percent:0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" filled="f" stroked="f" strokeweight=".5pt">
                    <v:textbox inset="126pt,0,54pt,0">
                      <w:txbxContent>
                        <w:p w:rsidR="00C80AFA" w:rsidRPr="00140215" w:rsidRDefault="00C80AFA" w:rsidP="00C80AFA">
                          <w:pPr>
                            <w:jc w:val="right"/>
                            <w:rPr>
                              <w:rStyle w:val="Heading1Char"/>
                            </w:rPr>
                          </w:pPr>
                        </w:p>
                        <w:p w:rsidR="00DD1CDF" w:rsidRDefault="00DD1CDF"/>
                        <w:bookmarkStart w:id="1" w:name="_Toc86394510"/>
                        <w:p w:rsidR="00C80AFA" w:rsidRPr="00140215" w:rsidRDefault="008F1684" w:rsidP="00C80AFA">
                          <w:pPr>
                            <w:jc w:val="right"/>
                            <w:rPr>
                              <w:rStyle w:val="Heading1Char"/>
                            </w:rPr>
                          </w:pPr>
                          <w:sdt>
                            <w:sdtPr>
                              <w:rPr>
                                <w:rStyle w:val="Heading1Char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Heading1Char"/>
                              </w:rPr>
                            </w:sdtEndPr>
                            <w:sdtContent>
                              <w:r w:rsidR="007D3814">
                                <w:rPr>
                                  <w:rStyle w:val="Heading1Char"/>
                                </w:rPr>
                                <w:t>Human Resource General Information System (HRGIS)</w:t>
                              </w:r>
                            </w:sdtContent>
                          </w:sdt>
                          <w:bookmarkEnd w:id="1"/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placeholder>
                              <w:docPart w:val="4366883B65C647B599D2704044752DC0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80AFA" w:rsidRDefault="00C80AF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Specification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80AFA" w:rsidRDefault="00C80AFA">
          <w:pPr>
            <w:rPr>
              <w:rFonts w:ascii="Arial Black" w:hAnsi="Arial Black" w:cs="Arial"/>
              <w:color w:val="3B4455" w:themeColor="accent1"/>
              <w:sz w:val="72"/>
              <w:szCs w:val="72"/>
            </w:rPr>
          </w:pPr>
          <w:r>
            <w:rPr>
              <w:rFonts w:ascii="Arial Black" w:hAnsi="Arial Black" w:cs="Arial"/>
              <w:color w:val="3B4455" w:themeColor="accent1"/>
              <w:sz w:val="72"/>
              <w:szCs w:val="72"/>
            </w:rPr>
            <w:br w:type="page"/>
          </w:r>
        </w:p>
      </w:sdtContent>
    </w:sdt>
    <w:sdt>
      <w:sdtPr>
        <w:rPr>
          <w:bCs w:val="0"/>
          <w:color w:val="auto"/>
          <w:sz w:val="28"/>
          <w:szCs w:val="28"/>
        </w:rPr>
        <w:id w:val="-870146983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F3417A" w:rsidRDefault="00F3417A" w:rsidP="00F3417A">
          <w:pPr>
            <w:pStyle w:val="TOCHeading"/>
          </w:pPr>
          <w:r>
            <w:t>Table of Contents</w:t>
          </w:r>
        </w:p>
        <w:p w:rsidR="008F1684" w:rsidRDefault="00F3417A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2" w:anchor="_Toc86394510" w:history="1">
            <w:r w:rsidR="008F1684" w:rsidRPr="00424164">
              <w:rPr>
                <w:rStyle w:val="Hyperlink"/>
                <w:noProof/>
              </w:rPr>
              <w:t>Human Resource General Information System (HRGIS)</w:t>
            </w:r>
            <w:r w:rsidR="008F1684">
              <w:rPr>
                <w:noProof/>
                <w:webHidden/>
              </w:rPr>
              <w:tab/>
            </w:r>
            <w:r w:rsidR="008F1684">
              <w:rPr>
                <w:noProof/>
                <w:webHidden/>
              </w:rPr>
              <w:fldChar w:fldCharType="begin"/>
            </w:r>
            <w:r w:rsidR="008F1684">
              <w:rPr>
                <w:noProof/>
                <w:webHidden/>
              </w:rPr>
              <w:instrText xml:space="preserve"> PAGEREF _Toc86394510 \h </w:instrText>
            </w:r>
            <w:r w:rsidR="008F1684">
              <w:rPr>
                <w:noProof/>
                <w:webHidden/>
              </w:rPr>
            </w:r>
            <w:r w:rsidR="008F1684">
              <w:rPr>
                <w:noProof/>
                <w:webHidden/>
              </w:rPr>
              <w:fldChar w:fldCharType="separate"/>
            </w:r>
            <w:r w:rsidR="008F1684">
              <w:rPr>
                <w:noProof/>
                <w:webHidden/>
              </w:rPr>
              <w:t>0</w:t>
            </w:r>
            <w:r w:rsidR="008F1684">
              <w:rPr>
                <w:noProof/>
                <w:webHidden/>
              </w:rPr>
              <w:fldChar w:fldCharType="end"/>
            </w:r>
          </w:hyperlink>
        </w:p>
        <w:p w:rsidR="008F1684" w:rsidRDefault="002826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6394511" w:history="1">
            <w:r w:rsidR="008F1684" w:rsidRPr="00424164">
              <w:rPr>
                <w:rStyle w:val="Hyperlink"/>
                <w:noProof/>
              </w:rPr>
              <w:t>Revision History</w:t>
            </w:r>
            <w:r w:rsidR="008F1684">
              <w:rPr>
                <w:noProof/>
                <w:webHidden/>
              </w:rPr>
              <w:tab/>
            </w:r>
            <w:r w:rsidR="008F1684">
              <w:rPr>
                <w:noProof/>
                <w:webHidden/>
              </w:rPr>
              <w:fldChar w:fldCharType="begin"/>
            </w:r>
            <w:r w:rsidR="008F1684">
              <w:rPr>
                <w:noProof/>
                <w:webHidden/>
              </w:rPr>
              <w:instrText xml:space="preserve"> PAGEREF _Toc86394511 \h </w:instrText>
            </w:r>
            <w:r w:rsidR="008F1684">
              <w:rPr>
                <w:noProof/>
                <w:webHidden/>
              </w:rPr>
            </w:r>
            <w:r w:rsidR="008F1684">
              <w:rPr>
                <w:noProof/>
                <w:webHidden/>
              </w:rPr>
              <w:fldChar w:fldCharType="separate"/>
            </w:r>
            <w:r w:rsidR="008F1684">
              <w:rPr>
                <w:noProof/>
                <w:webHidden/>
              </w:rPr>
              <w:t>2</w:t>
            </w:r>
            <w:r w:rsidR="008F1684">
              <w:rPr>
                <w:noProof/>
                <w:webHidden/>
              </w:rPr>
              <w:fldChar w:fldCharType="end"/>
            </w:r>
          </w:hyperlink>
        </w:p>
        <w:p w:rsidR="008F1684" w:rsidRDefault="002826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6394512" w:history="1">
            <w:r w:rsidR="008F1684" w:rsidRPr="00424164">
              <w:rPr>
                <w:rStyle w:val="Hyperlink"/>
                <w:noProof/>
              </w:rPr>
              <w:t>Plan</w:t>
            </w:r>
            <w:r w:rsidR="008F1684">
              <w:rPr>
                <w:noProof/>
                <w:webHidden/>
              </w:rPr>
              <w:tab/>
            </w:r>
            <w:r w:rsidR="008F1684">
              <w:rPr>
                <w:noProof/>
                <w:webHidden/>
              </w:rPr>
              <w:fldChar w:fldCharType="begin"/>
            </w:r>
            <w:r w:rsidR="008F1684">
              <w:rPr>
                <w:noProof/>
                <w:webHidden/>
              </w:rPr>
              <w:instrText xml:space="preserve"> PAGEREF _Toc86394512 \h </w:instrText>
            </w:r>
            <w:r w:rsidR="008F1684">
              <w:rPr>
                <w:noProof/>
                <w:webHidden/>
              </w:rPr>
            </w:r>
            <w:r w:rsidR="008F1684">
              <w:rPr>
                <w:noProof/>
                <w:webHidden/>
              </w:rPr>
              <w:fldChar w:fldCharType="separate"/>
            </w:r>
            <w:r w:rsidR="008F1684">
              <w:rPr>
                <w:noProof/>
                <w:webHidden/>
              </w:rPr>
              <w:t>3</w:t>
            </w:r>
            <w:r w:rsidR="008F1684">
              <w:rPr>
                <w:noProof/>
                <w:webHidden/>
              </w:rPr>
              <w:fldChar w:fldCharType="end"/>
            </w:r>
          </w:hyperlink>
        </w:p>
        <w:p w:rsidR="008F1684" w:rsidRDefault="002826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6394513" w:history="1">
            <w:r w:rsidR="008F1684" w:rsidRPr="00424164">
              <w:rPr>
                <w:rStyle w:val="Hyperlink"/>
                <w:noProof/>
              </w:rPr>
              <w:t>Features and Roles</w:t>
            </w:r>
            <w:r w:rsidR="008F1684">
              <w:rPr>
                <w:noProof/>
                <w:webHidden/>
              </w:rPr>
              <w:tab/>
            </w:r>
            <w:r w:rsidR="008F1684">
              <w:rPr>
                <w:noProof/>
                <w:webHidden/>
              </w:rPr>
              <w:fldChar w:fldCharType="begin"/>
            </w:r>
            <w:r w:rsidR="008F1684">
              <w:rPr>
                <w:noProof/>
                <w:webHidden/>
              </w:rPr>
              <w:instrText xml:space="preserve"> PAGEREF _Toc86394513 \h </w:instrText>
            </w:r>
            <w:r w:rsidR="008F1684">
              <w:rPr>
                <w:noProof/>
                <w:webHidden/>
              </w:rPr>
            </w:r>
            <w:r w:rsidR="008F1684">
              <w:rPr>
                <w:noProof/>
                <w:webHidden/>
              </w:rPr>
              <w:fldChar w:fldCharType="separate"/>
            </w:r>
            <w:r w:rsidR="008F1684">
              <w:rPr>
                <w:noProof/>
                <w:webHidden/>
              </w:rPr>
              <w:t>4</w:t>
            </w:r>
            <w:r w:rsidR="008F1684">
              <w:rPr>
                <w:noProof/>
                <w:webHidden/>
              </w:rPr>
              <w:fldChar w:fldCharType="end"/>
            </w:r>
          </w:hyperlink>
        </w:p>
        <w:p w:rsidR="008F1684" w:rsidRDefault="002826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6394514" w:history="1">
            <w:r w:rsidR="008F1684" w:rsidRPr="00424164">
              <w:rPr>
                <w:rStyle w:val="Hyperlink"/>
                <w:noProof/>
              </w:rPr>
              <w:t>UI Design</w:t>
            </w:r>
            <w:r w:rsidR="008F1684">
              <w:rPr>
                <w:noProof/>
                <w:webHidden/>
              </w:rPr>
              <w:tab/>
            </w:r>
            <w:r w:rsidR="008F1684">
              <w:rPr>
                <w:noProof/>
                <w:webHidden/>
              </w:rPr>
              <w:fldChar w:fldCharType="begin"/>
            </w:r>
            <w:r w:rsidR="008F1684">
              <w:rPr>
                <w:noProof/>
                <w:webHidden/>
              </w:rPr>
              <w:instrText xml:space="preserve"> PAGEREF _Toc86394514 \h </w:instrText>
            </w:r>
            <w:r w:rsidR="008F1684">
              <w:rPr>
                <w:noProof/>
                <w:webHidden/>
              </w:rPr>
            </w:r>
            <w:r w:rsidR="008F1684">
              <w:rPr>
                <w:noProof/>
                <w:webHidden/>
              </w:rPr>
              <w:fldChar w:fldCharType="separate"/>
            </w:r>
            <w:r w:rsidR="008F1684">
              <w:rPr>
                <w:noProof/>
                <w:webHidden/>
              </w:rPr>
              <w:t>5</w:t>
            </w:r>
            <w:r w:rsidR="008F1684">
              <w:rPr>
                <w:noProof/>
                <w:webHidden/>
              </w:rPr>
              <w:fldChar w:fldCharType="end"/>
            </w:r>
          </w:hyperlink>
        </w:p>
        <w:p w:rsidR="00F3417A" w:rsidRDefault="00F3417A" w:rsidP="00F3417A">
          <w:r>
            <w:fldChar w:fldCharType="end"/>
          </w:r>
        </w:p>
      </w:sdtContent>
    </w:sdt>
    <w:p w:rsidR="00014614" w:rsidRDefault="00F3417A" w:rsidP="0009398B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t xml:space="preserve"> </w:t>
      </w:r>
      <w:r w:rsidR="00014614">
        <w:br w:type="page"/>
      </w:r>
    </w:p>
    <w:tbl>
      <w:tblPr>
        <w:tblStyle w:val="GridTable4-Accent1"/>
        <w:tblpPr w:leftFromText="180" w:rightFromText="180" w:vertAnchor="text" w:horzAnchor="margin" w:tblpY="511"/>
        <w:tblW w:w="0" w:type="auto"/>
        <w:tblLook w:val="06A0" w:firstRow="1" w:lastRow="0" w:firstColumn="1" w:lastColumn="0" w:noHBand="1" w:noVBand="1"/>
      </w:tblPr>
      <w:tblGrid>
        <w:gridCol w:w="2697"/>
        <w:gridCol w:w="2697"/>
        <w:gridCol w:w="2698"/>
        <w:gridCol w:w="2698"/>
      </w:tblGrid>
      <w:tr w:rsidR="00C94B7B" w:rsidTr="00C94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C94B7B" w:rsidRPr="00C94B7B" w:rsidRDefault="00C94B7B" w:rsidP="00C94B7B">
            <w:pPr>
              <w:rPr>
                <w:rFonts w:eastAsiaTheme="majorEastAsia" w:cstheme="majorBidi"/>
                <w:sz w:val="36"/>
                <w:szCs w:val="36"/>
              </w:rPr>
            </w:pPr>
            <w:r w:rsidRPr="00C94B7B">
              <w:rPr>
                <w:rFonts w:eastAsiaTheme="majorEastAsia" w:cstheme="majorBidi"/>
                <w:sz w:val="36"/>
                <w:szCs w:val="36"/>
              </w:rPr>
              <w:lastRenderedPageBreak/>
              <w:t>Date</w:t>
            </w:r>
          </w:p>
        </w:tc>
        <w:tc>
          <w:tcPr>
            <w:tcW w:w="2697" w:type="dxa"/>
          </w:tcPr>
          <w:p w:rsidR="00C94B7B" w:rsidRPr="00C94B7B" w:rsidRDefault="00C94B7B" w:rsidP="00C94B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6"/>
                <w:szCs w:val="36"/>
              </w:rPr>
            </w:pPr>
            <w:r>
              <w:rPr>
                <w:rFonts w:eastAsiaTheme="majorEastAsia" w:cstheme="majorBidi"/>
                <w:sz w:val="36"/>
                <w:szCs w:val="36"/>
              </w:rPr>
              <w:t>Author</w:t>
            </w:r>
          </w:p>
        </w:tc>
        <w:tc>
          <w:tcPr>
            <w:tcW w:w="2698" w:type="dxa"/>
          </w:tcPr>
          <w:p w:rsidR="00C94B7B" w:rsidRPr="00C94B7B" w:rsidRDefault="00C94B7B" w:rsidP="00C94B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6"/>
                <w:szCs w:val="36"/>
              </w:rPr>
            </w:pPr>
            <w:r>
              <w:rPr>
                <w:rFonts w:eastAsiaTheme="majorEastAsia" w:cstheme="majorBidi"/>
                <w:sz w:val="36"/>
                <w:szCs w:val="36"/>
              </w:rPr>
              <w:t>Description</w:t>
            </w:r>
          </w:p>
        </w:tc>
        <w:tc>
          <w:tcPr>
            <w:tcW w:w="2698" w:type="dxa"/>
          </w:tcPr>
          <w:p w:rsidR="00C94B7B" w:rsidRPr="00C94B7B" w:rsidRDefault="00C94B7B" w:rsidP="00C94B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6"/>
                <w:szCs w:val="36"/>
              </w:rPr>
            </w:pPr>
            <w:r>
              <w:rPr>
                <w:rFonts w:eastAsiaTheme="majorEastAsia" w:cstheme="majorBidi"/>
                <w:sz w:val="36"/>
                <w:szCs w:val="36"/>
              </w:rPr>
              <w:t>Approve by</w:t>
            </w:r>
          </w:p>
        </w:tc>
      </w:tr>
      <w:tr w:rsidR="00C94B7B" w:rsidTr="00C9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C94B7B" w:rsidRDefault="00C94B7B" w:rsidP="00C94B7B">
            <w:pPr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7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</w:tr>
      <w:tr w:rsidR="00C94B7B" w:rsidTr="00C9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C94B7B" w:rsidRDefault="00C94B7B" w:rsidP="00C94B7B">
            <w:pPr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7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</w:tr>
      <w:tr w:rsidR="00C94B7B" w:rsidTr="00C9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C94B7B" w:rsidRDefault="00C94B7B" w:rsidP="00C94B7B">
            <w:pPr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7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</w:tr>
      <w:tr w:rsidR="00C94B7B" w:rsidTr="00C94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C94B7B" w:rsidRDefault="00C94B7B" w:rsidP="00C94B7B">
            <w:pPr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7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  <w:tc>
          <w:tcPr>
            <w:tcW w:w="2698" w:type="dxa"/>
          </w:tcPr>
          <w:p w:rsidR="00C94B7B" w:rsidRDefault="00C94B7B" w:rsidP="00C9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color w:val="3B4455" w:themeColor="accent1"/>
                <w:sz w:val="36"/>
                <w:szCs w:val="36"/>
              </w:rPr>
            </w:pPr>
          </w:p>
        </w:tc>
      </w:tr>
    </w:tbl>
    <w:p w:rsidR="00FE493E" w:rsidRDefault="00206DB2" w:rsidP="00C94B7B">
      <w:pPr>
        <w:pStyle w:val="Heading2"/>
      </w:pPr>
      <w:bookmarkStart w:id="1" w:name="_Toc86394511"/>
      <w:r>
        <w:t>Revision History</w:t>
      </w:r>
      <w:bookmarkEnd w:id="1"/>
    </w:p>
    <w:p w:rsidR="00FE493E" w:rsidRDefault="00FE493E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br w:type="page"/>
      </w:r>
    </w:p>
    <w:p w:rsidR="00FE493E" w:rsidRDefault="00FE493E" w:rsidP="00C94B7B">
      <w:pPr>
        <w:pStyle w:val="Heading2"/>
      </w:pPr>
      <w:r>
        <w:t>System Overview</w:t>
      </w:r>
    </w:p>
    <w:p w:rsidR="00282689" w:rsidRDefault="00282689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br w:type="page"/>
      </w:r>
    </w:p>
    <w:p w:rsidR="00FE493E" w:rsidRDefault="00FE493E" w:rsidP="00C94B7B">
      <w:pPr>
        <w:pStyle w:val="Heading2"/>
      </w:pPr>
      <w:r>
        <w:t>User Interface List</w:t>
      </w:r>
    </w:p>
    <w:p w:rsidR="00282689" w:rsidRDefault="00282689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br w:type="page"/>
      </w:r>
    </w:p>
    <w:p w:rsidR="00282689" w:rsidRDefault="00FE493E" w:rsidP="00FE493E">
      <w:pPr>
        <w:pStyle w:val="Heading2"/>
      </w:pPr>
      <w:r>
        <w:t>Design and Specification</w:t>
      </w:r>
    </w:p>
    <w:p w:rsidR="00282689" w:rsidRPr="00282689" w:rsidRDefault="00282689" w:rsidP="00282689"/>
    <w:p w:rsidR="00282689" w:rsidRDefault="00282689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br w:type="page"/>
      </w:r>
    </w:p>
    <w:p w:rsidR="00C94B7B" w:rsidRPr="005D1662" w:rsidRDefault="00206DB2" w:rsidP="00C94B7B">
      <w:pPr>
        <w:pStyle w:val="Heading2"/>
      </w:pPr>
      <w:bookmarkStart w:id="2" w:name="_GoBack"/>
      <w:bookmarkEnd w:id="2"/>
      <w:r>
        <w:br w:type="page"/>
      </w:r>
    </w:p>
    <w:p w:rsidR="00A93B14" w:rsidRPr="005D1662" w:rsidRDefault="00A93B14">
      <w:pPr>
        <w:rPr>
          <w:rFonts w:eastAsiaTheme="majorEastAsia" w:cstheme="majorBidi"/>
          <w:color w:val="3B4455" w:themeColor="accent1"/>
          <w:sz w:val="36"/>
          <w:szCs w:val="36"/>
        </w:rPr>
        <w:sectPr w:rsidR="00A93B14" w:rsidRPr="005D1662" w:rsidSect="00695F35">
          <w:headerReference w:type="default" r:id="rId13"/>
          <w:footerReference w:type="even" r:id="rId14"/>
          <w:footerReference w:type="default" r:id="rId15"/>
          <w:pgSz w:w="12240" w:h="15840" w:code="1"/>
          <w:pgMar w:top="720" w:right="720" w:bottom="720" w:left="720" w:header="288" w:footer="288" w:gutter="0"/>
          <w:pgNumType w:start="0"/>
          <w:cols w:space="708"/>
          <w:titlePg/>
          <w:docGrid w:linePitch="381"/>
        </w:sectPr>
      </w:pPr>
    </w:p>
    <w:p w:rsidR="00DF209A" w:rsidRDefault="00DF209A" w:rsidP="00DF209A">
      <w:pPr>
        <w:pStyle w:val="Heading2"/>
        <w:rPr>
          <w:lang w:bidi="th-TH"/>
        </w:rPr>
      </w:pPr>
      <w:bookmarkStart w:id="3" w:name="_Toc86394512"/>
      <w:r>
        <w:rPr>
          <w:lang w:bidi="th-TH"/>
        </w:rPr>
        <w:lastRenderedPageBreak/>
        <w:t>Plan</w:t>
      </w:r>
      <w:bookmarkEnd w:id="3"/>
    </w:p>
    <w:tbl>
      <w:tblPr>
        <w:tblW w:w="14409" w:type="dxa"/>
        <w:tblLook w:val="04A0" w:firstRow="1" w:lastRow="0" w:firstColumn="1" w:lastColumn="0" w:noHBand="0" w:noVBand="1"/>
      </w:tblPr>
      <w:tblGrid>
        <w:gridCol w:w="576"/>
        <w:gridCol w:w="2592"/>
        <w:gridCol w:w="859"/>
        <w:gridCol w:w="750"/>
        <w:gridCol w:w="1008"/>
        <w:gridCol w:w="1008"/>
        <w:gridCol w:w="696"/>
        <w:gridCol w:w="935"/>
        <w:gridCol w:w="385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</w:tblGrid>
      <w:tr w:rsidR="00023A28" w:rsidRPr="00023A28" w:rsidTr="00023A28">
        <w:trPr>
          <w:trHeight w:val="288"/>
        </w:trPr>
        <w:tc>
          <w:tcPr>
            <w:tcW w:w="57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No.</w:t>
            </w:r>
          </w:p>
        </w:tc>
        <w:tc>
          <w:tcPr>
            <w:tcW w:w="2592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Project type</w:t>
            </w:r>
          </w:p>
        </w:tc>
        <w:tc>
          <w:tcPr>
            <w:tcW w:w="85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Type</w:t>
            </w:r>
          </w:p>
        </w:tc>
        <w:tc>
          <w:tcPr>
            <w:tcW w:w="750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PIC</w:t>
            </w:r>
          </w:p>
        </w:tc>
        <w:tc>
          <w:tcPr>
            <w:tcW w:w="10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Start</w:t>
            </w:r>
          </w:p>
        </w:tc>
        <w:tc>
          <w:tcPr>
            <w:tcW w:w="100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End</w:t>
            </w:r>
          </w:p>
        </w:tc>
        <w:tc>
          <w:tcPr>
            <w:tcW w:w="696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Days</w:t>
            </w:r>
          </w:p>
        </w:tc>
        <w:tc>
          <w:tcPr>
            <w:tcW w:w="93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Status</w:t>
            </w:r>
          </w:p>
        </w:tc>
        <w:tc>
          <w:tcPr>
            <w:tcW w:w="385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</w:t>
            </w:r>
          </w:p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%</w:t>
            </w:r>
          </w:p>
        </w:tc>
        <w:tc>
          <w:tcPr>
            <w:tcW w:w="2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3B4455" w:themeFill="accent1"/>
            <w:noWrap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Nov-21</w:t>
            </w:r>
          </w:p>
        </w:tc>
        <w:tc>
          <w:tcPr>
            <w:tcW w:w="16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3B4455" w:themeFill="accent1"/>
            <w:noWrap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Dec-21</w:t>
            </w: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  </w:t>
            </w:r>
          </w:p>
        </w:tc>
        <w:tc>
          <w:tcPr>
            <w:tcW w:w="20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3B4455" w:themeFill="accent1"/>
            <w:noWrap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  <w:t>Jan-22</w:t>
            </w:r>
          </w:p>
        </w:tc>
      </w:tr>
      <w:tr w:rsidR="00023A28" w:rsidRPr="00023A28" w:rsidTr="00DD5048">
        <w:trPr>
          <w:trHeight w:val="255"/>
        </w:trPr>
        <w:tc>
          <w:tcPr>
            <w:tcW w:w="5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259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85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75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10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100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696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93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3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01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08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15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22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29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06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13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20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27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03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10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17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24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B4455" w:themeFill="accent1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FFFFFF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FFFFFF"/>
                <w:sz w:val="16"/>
                <w:szCs w:val="16"/>
                <w:lang w:bidi="th-TH"/>
              </w:rPr>
              <w:t>31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1</w:t>
            </w:r>
          </w:p>
        </w:tc>
        <w:tc>
          <w:tcPr>
            <w:tcW w:w="2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Training</w:t>
            </w:r>
          </w:p>
        </w:tc>
        <w:tc>
          <w:tcPr>
            <w:tcW w:w="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Web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1-Nov-21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3-Feb-22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64</w:t>
            </w:r>
          </w:p>
        </w:tc>
        <w:tc>
          <w:tcPr>
            <w:tcW w:w="9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Not start</w:t>
            </w:r>
          </w:p>
        </w:tc>
        <w:tc>
          <w:tcPr>
            <w:tcW w:w="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diagStripe" w:color="808080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Prepare data before hearing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KAN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Hearing MTP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KAN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Hearing PGA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KAN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3-Nov-21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3-Nov-21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User do request document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KAN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6-Nov-21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10-Nov-21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Analyze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KAN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6-Nov-21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7-Nov-21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Design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KAN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8-Nov-21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9-Nov-21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Study template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10-Nov-21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11-Nov-21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Programmer brainstorm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12-Nov-21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12-Nov-21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Programmer do specification document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15-Nov-21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24-Nov-21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Agreement plan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25-Nov-21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26-Nov-21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Develop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29-Nov-21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12-Jan-22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Test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13-Jan-22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22-Jan-22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Maintain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24-Jan-22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28-Jan-22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Revise specification document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31-Jan-22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2-Feb-22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  <w:tr w:rsidR="00023A28" w:rsidRPr="00023A28" w:rsidTr="00023A28">
        <w:trPr>
          <w:trHeight w:val="282"/>
        </w:trPr>
        <w:tc>
          <w:tcPr>
            <w:tcW w:w="5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b/>
                <w:bCs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b/>
                <w:bCs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2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Release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ALL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3-Feb-22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jc w:val="right"/>
              <w:rPr>
                <w:rFonts w:ascii="Yu Gothic" w:eastAsia="Yu Gothic" w:hAnsi="Yu Gothic" w:cs="Times New Roman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sz w:val="16"/>
                <w:szCs w:val="16"/>
                <w:lang w:bidi="th-TH"/>
              </w:rPr>
              <w:t>3-Feb-22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9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3A28" w:rsidRPr="00023A28" w:rsidRDefault="00023A28" w:rsidP="00023A28">
            <w:pPr>
              <w:rPr>
                <w:rFonts w:ascii="Yu Gothic" w:eastAsia="Yu Gothic" w:hAnsi="Yu Gothic" w:cs="Times New Roman"/>
                <w:color w:val="000000"/>
                <w:sz w:val="16"/>
                <w:szCs w:val="16"/>
                <w:lang w:bidi="th-TH"/>
              </w:rPr>
            </w:pPr>
            <w:r w:rsidRPr="00023A28">
              <w:rPr>
                <w:rFonts w:ascii="Yu Gothic" w:eastAsia="Yu Gothic" w:hAnsi="Yu Gothic" w:cs="Times New Roman" w:hint="eastAsia"/>
                <w:color w:val="000000"/>
                <w:sz w:val="16"/>
                <w:szCs w:val="16"/>
                <w:lang w:bidi="th-TH"/>
              </w:rPr>
              <w:t> </w:t>
            </w:r>
          </w:p>
        </w:tc>
      </w:tr>
    </w:tbl>
    <w:p w:rsidR="00023A28" w:rsidRPr="00023A28" w:rsidRDefault="00023A28" w:rsidP="00023A28">
      <w:pPr>
        <w:rPr>
          <w:lang w:bidi="th-TH"/>
        </w:rPr>
        <w:sectPr w:rsidR="00023A28" w:rsidRPr="00023A28" w:rsidSect="005D1662">
          <w:pgSz w:w="15840" w:h="12240" w:orient="landscape" w:code="1"/>
          <w:pgMar w:top="720" w:right="720" w:bottom="720" w:left="720" w:header="288" w:footer="288" w:gutter="0"/>
          <w:cols w:space="708"/>
          <w:titlePg/>
          <w:docGrid w:linePitch="381"/>
        </w:sectPr>
      </w:pPr>
    </w:p>
    <w:p w:rsidR="00F95164" w:rsidRDefault="00F95164" w:rsidP="00F95164">
      <w:pPr>
        <w:pStyle w:val="Heading2"/>
        <w:rPr>
          <w:lang w:bidi="th-TH"/>
        </w:rPr>
      </w:pPr>
      <w:bookmarkStart w:id="4" w:name="_Toc86394513"/>
      <w:r>
        <w:rPr>
          <w:lang w:bidi="th-TH"/>
        </w:rPr>
        <w:lastRenderedPageBreak/>
        <w:t>Features and Roles</w:t>
      </w:r>
      <w:bookmarkEnd w:id="4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6"/>
        <w:gridCol w:w="6474"/>
        <w:gridCol w:w="520"/>
        <w:gridCol w:w="520"/>
        <w:gridCol w:w="520"/>
        <w:gridCol w:w="520"/>
        <w:gridCol w:w="520"/>
        <w:gridCol w:w="520"/>
        <w:gridCol w:w="520"/>
      </w:tblGrid>
      <w:tr w:rsidR="004E2594" w:rsidTr="004E2594">
        <w:trPr>
          <w:trHeight w:val="2325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IT Super Administrator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HR Super Administrator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Staff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Training Approver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Training Administrator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Training Committee</w:t>
            </w:r>
          </w:p>
        </w:tc>
      </w:tr>
      <w:tr w:rsidR="004E2594" w:rsidTr="00720EB6">
        <w:trPr>
          <w:trHeight w:val="300"/>
        </w:trPr>
        <w:tc>
          <w:tcPr>
            <w:tcW w:w="331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Roles &amp; Permissions Matrix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7F2A0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7F2A0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7F2A0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7F2A0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7F2A0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7F2A0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6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bottom"/>
            <w:hideMark/>
          </w:tcPr>
          <w:p w:rsidR="004E2594" w:rsidRDefault="004E2594" w:rsidP="007F2A0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</w:tr>
      <w:tr w:rsidR="004E2594" w:rsidTr="004E2594">
        <w:trPr>
          <w:trHeight w:val="300"/>
        </w:trPr>
        <w:tc>
          <w:tcPr>
            <w:tcW w:w="33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User management</w:t>
            </w: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all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some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from to create new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 new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from to update exist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Update exist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Inactive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Clear/delete inactive user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from to grant role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Grant role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form to revoke role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Revoke role</w:t>
            </w:r>
          </w:p>
        </w:tc>
        <w:tc>
          <w:tcPr>
            <w:tcW w:w="2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3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Training User Management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E20AE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for</w:t>
            </w:r>
            <w:r w:rsidR="004E2594">
              <w:rPr>
                <w:rFonts w:ascii="Calibri" w:hAnsi="Calibri" w:cs="Calibri"/>
                <w:color w:val="000000"/>
                <w:sz w:val="22"/>
                <w:szCs w:val="22"/>
              </w:rPr>
              <w:t>m to grant role to Training Administrator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Grant role  to Training Administrator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form to revoke role  to Training Administrator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Revoke role  to Training Administrator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from to grant role to Training Committee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Grant role  to Training Committee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form to revoke role  to Training Committee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Revoke role  to Training Committee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31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Training Management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all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some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from to create new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 new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View from to update exist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Update exist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Inactive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4E2594" w:rsidTr="004E2594">
        <w:trPr>
          <w:trHeight w:val="30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0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Clear/delete inactive course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Y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4E2594" w:rsidRDefault="004E2594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:rsidR="00FA2551" w:rsidRDefault="004E2594">
      <w:pPr>
        <w:rPr>
          <w:rFonts w:eastAsiaTheme="majorEastAsia" w:cstheme="majorBidi"/>
          <w:b/>
          <w:bCs/>
          <w:color w:val="3B4455" w:themeColor="accent1"/>
          <w:sz w:val="36"/>
          <w:szCs w:val="36"/>
          <w:lang w:bidi="th-TH"/>
        </w:rPr>
      </w:pPr>
      <w:r>
        <w:rPr>
          <w:lang w:bidi="th-TH"/>
        </w:rPr>
        <w:t xml:space="preserve"> </w:t>
      </w:r>
      <w:r w:rsidR="00FA2551">
        <w:rPr>
          <w:lang w:bidi="th-TH"/>
        </w:rPr>
        <w:br w:type="page"/>
      </w:r>
    </w:p>
    <w:p w:rsidR="00AE23E6" w:rsidRDefault="00AE23E6" w:rsidP="00F95164">
      <w:pPr>
        <w:pStyle w:val="Heading2"/>
        <w:rPr>
          <w:lang w:bidi="th-TH"/>
        </w:rPr>
      </w:pPr>
      <w:bookmarkStart w:id="5" w:name="_Toc86394514"/>
      <w:r w:rsidRPr="00AE23E6">
        <w:rPr>
          <w:noProof/>
          <w:lang w:bidi="th-TH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361950</wp:posOffset>
            </wp:positionV>
            <wp:extent cx="6120680" cy="4207968"/>
            <wp:effectExtent l="19050" t="19050" r="13970" b="21590"/>
            <wp:wrapTopAndBottom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80" cy="42079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164">
        <w:rPr>
          <w:lang w:bidi="th-TH"/>
        </w:rPr>
        <w:t>UI Design</w:t>
      </w:r>
      <w:bookmarkEnd w:id="5"/>
    </w:p>
    <w:p w:rsidR="001C04F1" w:rsidRDefault="00DF4EFF" w:rsidP="00AE23E6">
      <w:pPr>
        <w:rPr>
          <w:rFonts w:asciiTheme="majorHAnsi" w:hAnsiTheme="majorHAnsi"/>
          <w:color w:val="FF1571" w:themeColor="accent2"/>
          <w:cs/>
          <w:lang w:bidi="th-TH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27AC72" wp14:editId="1C0F6EDA">
                <wp:simplePos x="0" y="0"/>
                <wp:positionH relativeFrom="column">
                  <wp:posOffset>4389120</wp:posOffset>
                </wp:positionH>
                <wp:positionV relativeFrom="paragraph">
                  <wp:posOffset>8283575</wp:posOffset>
                </wp:positionV>
                <wp:extent cx="701040" cy="266700"/>
                <wp:effectExtent l="0" t="0" r="3810" b="0"/>
                <wp:wrapNone/>
                <wp:docPr id="118" name="Rounded 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66700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 w:rsidP="00DF4EF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27AC72" id="Rounded Rectangle 118" o:spid="_x0000_s1029" style="position:absolute;margin-left:345.6pt;margin-top:652.25pt;width:55.2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" fillcolor="#7030a0" stroked="f" strokeweight="2pt">
                <v:stroke miterlimit="4" joinstyle="miter"/>
                <v:textbox inset="0,0,0,0">
                  <w:txbxContent>
                    <w:p w:rsidR="00DF4EFF" w:rsidRPr="00DF4EFF" w:rsidRDefault="00DF4EFF" w:rsidP="00DF4EF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ADD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E05FCA2" wp14:editId="36B9995C">
                <wp:simplePos x="0" y="0"/>
                <wp:positionH relativeFrom="column">
                  <wp:posOffset>3562350</wp:posOffset>
                </wp:positionH>
                <wp:positionV relativeFrom="paragraph">
                  <wp:posOffset>8283575</wp:posOffset>
                </wp:positionV>
                <wp:extent cx="701040" cy="266700"/>
                <wp:effectExtent l="0" t="0" r="3810" b="0"/>
                <wp:wrapNone/>
                <wp:docPr id="117" name="Rounded 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66700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 w:rsidP="00DF4EF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UPDATE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5FCA2" id="Rounded Rectangle 117" o:spid="_x0000_s1030" style="position:absolute;margin-left:280.5pt;margin-top:652.25pt;width:55.2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" fillcolor="#7030a0" stroked="f" strokeweight="2pt">
                <v:stroke miterlimit="4" joinstyle="miter"/>
                <v:textbox inset="0,0,0,0">
                  <w:txbxContent>
                    <w:p w:rsidR="00DF4EFF" w:rsidRPr="00DF4EFF" w:rsidRDefault="00DF4EFF" w:rsidP="00DF4EF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UPDATE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D068D8" wp14:editId="4F52F8E4">
                <wp:simplePos x="0" y="0"/>
                <wp:positionH relativeFrom="column">
                  <wp:posOffset>2752725</wp:posOffset>
                </wp:positionH>
                <wp:positionV relativeFrom="paragraph">
                  <wp:posOffset>8283575</wp:posOffset>
                </wp:positionV>
                <wp:extent cx="701040" cy="266700"/>
                <wp:effectExtent l="0" t="0" r="3810" b="0"/>
                <wp:wrapNone/>
                <wp:docPr id="116" name="Rounded 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66700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 w:rsidP="00DF4EF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F4EF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068D8" id="Rounded Rectangle 116" o:spid="_x0000_s1031" style="position:absolute;margin-left:216.75pt;margin-top:652.25pt;width:55.2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" fillcolor="#7030a0" stroked="f" strokeweight="2pt">
                <v:stroke miterlimit="4" joinstyle="miter"/>
                <v:textbox inset="0,0,0,0">
                  <w:txbxContent>
                    <w:p w:rsidR="00DF4EFF" w:rsidRPr="00DF4EFF" w:rsidRDefault="00DF4EFF" w:rsidP="00DF4EF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DF4EFF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BACK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9B55279" wp14:editId="3C29DC93">
                <wp:simplePos x="0" y="0"/>
                <wp:positionH relativeFrom="column">
                  <wp:posOffset>5238750</wp:posOffset>
                </wp:positionH>
                <wp:positionV relativeFrom="paragraph">
                  <wp:posOffset>5588000</wp:posOffset>
                </wp:positionV>
                <wp:extent cx="552450" cy="2495550"/>
                <wp:effectExtent l="0" t="0" r="19050" b="1905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955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35E72" id="Rectangle 113" o:spid="_x0000_s1026" style="position:absolute;margin-left:412.5pt;margin-top:440pt;width:43.5pt;height:19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9781EC" wp14:editId="0D602117">
                <wp:simplePos x="0" y="0"/>
                <wp:positionH relativeFrom="column">
                  <wp:posOffset>4686300</wp:posOffset>
                </wp:positionH>
                <wp:positionV relativeFrom="paragraph">
                  <wp:posOffset>5588000</wp:posOffset>
                </wp:positionV>
                <wp:extent cx="552450" cy="2495550"/>
                <wp:effectExtent l="0" t="0" r="19050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955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A2CD0" id="Rectangle 112" o:spid="_x0000_s1026" style="position:absolute;margin-left:369pt;margin-top:440pt;width:43.5pt;height:19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F27265" wp14:editId="0C1B6483">
                <wp:simplePos x="0" y="0"/>
                <wp:positionH relativeFrom="column">
                  <wp:posOffset>2752724</wp:posOffset>
                </wp:positionH>
                <wp:positionV relativeFrom="paragraph">
                  <wp:posOffset>5588000</wp:posOffset>
                </wp:positionV>
                <wp:extent cx="1381125" cy="2495550"/>
                <wp:effectExtent l="0" t="0" r="28575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4955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1BA08" id="Rectangle 110" o:spid="_x0000_s1026" style="position:absolute;margin-left:216.75pt;margin-top:440pt;width:108.75pt;height:19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09943F" wp14:editId="4C890D74">
                <wp:simplePos x="0" y="0"/>
                <wp:positionH relativeFrom="column">
                  <wp:posOffset>4133850</wp:posOffset>
                </wp:positionH>
                <wp:positionV relativeFrom="paragraph">
                  <wp:posOffset>5588000</wp:posOffset>
                </wp:positionV>
                <wp:extent cx="552450" cy="2495550"/>
                <wp:effectExtent l="0" t="0" r="19050" b="1905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955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D0E24" id="Rectangle 111" o:spid="_x0000_s1026" style="position:absolute;margin-left:325.5pt;margin-top:440pt;width:43.5pt;height:19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9E8F8B" wp14:editId="7EF57B31">
                <wp:simplePos x="0" y="0"/>
                <wp:positionH relativeFrom="column">
                  <wp:posOffset>2200275</wp:posOffset>
                </wp:positionH>
                <wp:positionV relativeFrom="paragraph">
                  <wp:posOffset>5588000</wp:posOffset>
                </wp:positionV>
                <wp:extent cx="552450" cy="2495550"/>
                <wp:effectExtent l="0" t="0" r="19050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955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322A4" id="Rectangle 109" o:spid="_x0000_s1026" style="position:absolute;margin-left:173.25pt;margin-top:440pt;width:43.5pt;height:19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2B9CCD" wp14:editId="1D2B3745">
                <wp:simplePos x="0" y="0"/>
                <wp:positionH relativeFrom="column">
                  <wp:posOffset>1647825</wp:posOffset>
                </wp:positionH>
                <wp:positionV relativeFrom="paragraph">
                  <wp:posOffset>5588000</wp:posOffset>
                </wp:positionV>
                <wp:extent cx="552450" cy="2495550"/>
                <wp:effectExtent l="0" t="0" r="19050" b="1905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955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94AAE" id="Rectangle 108" o:spid="_x0000_s1026" style="position:absolute;margin-left:129.75pt;margin-top:440pt;width:43.5pt;height:19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53629E" wp14:editId="04FB3001">
                <wp:simplePos x="0" y="0"/>
                <wp:positionH relativeFrom="column">
                  <wp:posOffset>1647825</wp:posOffset>
                </wp:positionH>
                <wp:positionV relativeFrom="paragraph">
                  <wp:posOffset>5588000</wp:posOffset>
                </wp:positionV>
                <wp:extent cx="5000625" cy="352425"/>
                <wp:effectExtent l="0" t="0" r="28575" b="2857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35242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B012C" id="Rectangle 107" o:spid="_x0000_s1026" style="position:absolute;margin-left:129.75pt;margin-top:440pt;width:393.75pt;height:27.7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5588000</wp:posOffset>
                </wp:positionV>
                <wp:extent cx="5000625" cy="2495550"/>
                <wp:effectExtent l="0" t="0" r="28575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2495550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6DA30" id="Rectangle 106" o:spid="_x0000_s1026" style="position:absolute;margin-left:129.75pt;margin-top:440pt;width:393.75pt;height:196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" filled="f" strokeweight="2pt">
                <v:stroke miterlimit="4"/>
                <v:textbox inset="3pt,3pt,3pt,3pt"/>
              </v: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4943475</wp:posOffset>
                </wp:positionH>
                <wp:positionV relativeFrom="paragraph">
                  <wp:posOffset>5136515</wp:posOffset>
                </wp:positionV>
                <wp:extent cx="123825" cy="137160"/>
                <wp:effectExtent l="0" t="0" r="9525" b="0"/>
                <wp:wrapNone/>
                <wp:docPr id="105" name="Isosceles Tri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3825" cy="137160"/>
                        </a:xfrm>
                        <a:prstGeom prst="triangle">
                          <a:avLst/>
                        </a:prstGeom>
                        <a:solidFill>
                          <a:schemeClr val="tx2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514C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5" o:spid="_x0000_s1026" type="#_x0000_t5" style="position:absolute;margin-left:389.25pt;margin-top:404.45pt;width:9.75pt;height:10.8pt;flip:y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" fillcolor="#5e5e5e [3215]" stroked="f" strokeweight="2pt">
                <v:stroke miterlimit="4"/>
                <v:textbox style="mso-fit-shape-to-text:t" inset="3pt,3pt,3pt,3pt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6D6E7C" wp14:editId="07346E1B">
                <wp:simplePos x="0" y="0"/>
                <wp:positionH relativeFrom="column">
                  <wp:posOffset>2667000</wp:posOffset>
                </wp:positionH>
                <wp:positionV relativeFrom="paragraph">
                  <wp:posOffset>5073650</wp:posOffset>
                </wp:positionV>
                <wp:extent cx="895350" cy="200025"/>
                <wp:effectExtent l="0" t="0" r="0" b="952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Room no.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D6E7C" id="Text Box 104" o:spid="_x0000_s1032" type="#_x0000_t202" style="position:absolute;margin-left:210pt;margin-top:399.5pt;width:70.5pt;height:15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" filled="f" stroked="f" strokeweight=".5pt">
                <v:textbox inset="0,0,0,0">
                  <w:txbxContent>
                    <w:p w:rsidR="00DF4EFF" w:rsidRPr="00DF4EFF" w:rsidRDefault="00DF4EF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Room 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5064125</wp:posOffset>
                </wp:positionV>
                <wp:extent cx="1733550" cy="276225"/>
                <wp:effectExtent l="0" t="0" r="19050" b="28575"/>
                <wp:wrapNone/>
                <wp:docPr id="102" name="Flowchart: Proces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276225"/>
                        </a:xfrm>
                        <a:prstGeom prst="flowChartProcess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582C59" id="_x0000_t109" coordsize="21600,21600" o:spt="109" path="m,l,21600r21600,l21600,xe">
                <v:stroke joinstyle="miter"/>
                <v:path gradientshapeok="t" o:connecttype="rect"/>
              </v:shapetype>
              <v:shape id="Flowchart: Process 102" o:spid="_x0000_s1026" type="#_x0000_t109" style="position:absolute;margin-left:265.5pt;margin-top:398.75pt;width:136.5pt;height:21.7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" filled="f" strokeweight="2pt">
                <v:stroke miterlimit="4"/>
                <v:textbox style="mso-fit-shape-to-text:t" inset="3pt,3pt,3pt,3pt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8C0776" wp14:editId="5F0738F2">
                <wp:simplePos x="0" y="0"/>
                <wp:positionH relativeFrom="column">
                  <wp:posOffset>4895850</wp:posOffset>
                </wp:positionH>
                <wp:positionV relativeFrom="paragraph">
                  <wp:posOffset>5064125</wp:posOffset>
                </wp:positionV>
                <wp:extent cx="209550" cy="276225"/>
                <wp:effectExtent l="0" t="0" r="19050" b="28575"/>
                <wp:wrapNone/>
                <wp:docPr id="103" name="Flowchart: Proces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76225"/>
                        </a:xfrm>
                        <a:prstGeom prst="flowChartProcess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37AA6" id="Flowchart: Process 103" o:spid="_x0000_s1026" type="#_x0000_t109" style="position:absolute;margin-left:385.5pt;margin-top:398.75pt;width:16.5pt;height:21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" filled="f" strokeweight="2pt">
                <v:stroke miterlimit="4"/>
                <v:textbox style="mso-fit-shape-to-text:t" inset="3pt,3pt,3pt,3pt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A6CFA9" wp14:editId="40797EBB">
                <wp:simplePos x="0" y="0"/>
                <wp:positionH relativeFrom="column">
                  <wp:posOffset>200025</wp:posOffset>
                </wp:positionH>
                <wp:positionV relativeFrom="paragraph">
                  <wp:posOffset>5892165</wp:posOffset>
                </wp:positionV>
                <wp:extent cx="1152525" cy="276225"/>
                <wp:effectExtent l="0" t="0" r="9525" b="952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6CFA9" id="Text Box 101" o:spid="_x0000_s1033" type="#_x0000_t202" style="position:absolute;margin-left:15.75pt;margin-top:463.95pt;width:90.75pt;height:2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" filled="f" stroked="f" strokeweight=".5pt">
                <v:textbox inset="0,0,0,0">
                  <w:txbxContent>
                    <w:p w:rsidR="00DF4EFF" w:rsidRPr="00DF4EFF" w:rsidRDefault="00DF4EF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Employee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1DF834" wp14:editId="70C7B084">
                <wp:simplePos x="0" y="0"/>
                <wp:positionH relativeFrom="column">
                  <wp:posOffset>200025</wp:posOffset>
                </wp:positionH>
                <wp:positionV relativeFrom="paragraph">
                  <wp:posOffset>5711190</wp:posOffset>
                </wp:positionV>
                <wp:extent cx="1152525" cy="276225"/>
                <wp:effectExtent l="0" t="0" r="9525" b="952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Welfare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F834" id="Text Box 100" o:spid="_x0000_s1034" type="#_x0000_t202" style="position:absolute;margin-left:15.75pt;margin-top:449.7pt;width:90.75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" filled="f" stroked="f" strokeweight=".5pt">
                <v:textbox inset="0,0,0,0">
                  <w:txbxContent>
                    <w:p w:rsidR="00DF4EFF" w:rsidRPr="00DF4EFF" w:rsidRDefault="00DF4EF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Welfare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4C6259" wp14:editId="6165CF31">
                <wp:simplePos x="0" y="0"/>
                <wp:positionH relativeFrom="column">
                  <wp:posOffset>200025</wp:posOffset>
                </wp:positionH>
                <wp:positionV relativeFrom="paragraph">
                  <wp:posOffset>5521324</wp:posOffset>
                </wp:positionV>
                <wp:extent cx="1152525" cy="276225"/>
                <wp:effectExtent l="0" t="0" r="9525" b="952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DF4EFF">
                              <w:rPr>
                                <w:color w:val="002060"/>
                                <w:sz w:val="32"/>
                                <w:szCs w:val="32"/>
                              </w:rPr>
                              <w:t>Training</w:t>
                            </w:r>
                          </w:p>
                          <w:p w:rsidR="00DD1CDF" w:rsidRDefault="00DD1CDF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5"/>
                              <w:gridCol w:w="225"/>
                              <w:gridCol w:w="225"/>
                              <w:gridCol w:w="224"/>
                              <w:gridCol w:w="224"/>
                              <w:gridCol w:w="224"/>
                              <w:gridCol w:w="224"/>
                              <w:gridCol w:w="224"/>
                            </w:tblGrid>
                            <w:tr w:rsidR="00DF4EFF" w:rsidTr="00DF4EFF"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</w:tr>
                            <w:tr w:rsidR="00DF4EFF" w:rsidTr="00DF4EFF"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</w:tr>
                            <w:tr w:rsidR="00DF4EFF" w:rsidTr="00DF4EFF"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</w:tr>
                            <w:tr w:rsidR="00DF4EFF" w:rsidTr="00DF4EFF"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</w:tr>
                            <w:tr w:rsidR="00DF4EFF" w:rsidTr="00DF4EFF"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</w:tr>
                            <w:tr w:rsidR="00DF4EFF" w:rsidTr="00DF4EFF"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</w:tr>
                            <w:tr w:rsidR="00DF4EFF" w:rsidTr="00DF4EFF"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8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9" w:type="dxa"/>
                                </w:tcPr>
                                <w:p w:rsidR="00DF4EFF" w:rsidRDefault="00DF4EFF" w:rsidP="00DF4EFF">
                                  <w:pPr>
                                    <w:rPr>
                                      <w:rFonts w:asciiTheme="majorHAnsi" w:hAnsiTheme="majorHAnsi"/>
                                      <w:color w:val="FF1571" w:themeColor="accent2"/>
                                      <w:lang w:bidi="th-TH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F4EFF" w:rsidRPr="00DF4EFF" w:rsidRDefault="00DF4EFF">
                            <w:pPr>
                              <w:rPr>
                                <w:color w:val="002060"/>
                                <w:sz w:val="32"/>
                                <w:szCs w:val="32"/>
                              </w:rPr>
                            </w:pPr>
                            <w:r w:rsidRPr="00DF4EFF">
                              <w:rPr>
                                <w:color w:val="002060"/>
                                <w:sz w:val="32"/>
                                <w:szCs w:val="32"/>
                              </w:rPr>
                              <w:t xml:space="preserve"> Training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C6259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35" type="#_x0000_t202" style="position:absolute;margin-left:15.75pt;margin-top:434.75pt;width:90.75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" filled="f" stroked="f" strokeweight=".5pt">
                <v:textbox inset="0,0,0,0">
                  <w:txbxContent>
                    <w:p w:rsidR="00DF4EFF" w:rsidRPr="00DF4EFF" w:rsidRDefault="00DF4EFF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DF4EFF">
                        <w:rPr>
                          <w:color w:val="002060"/>
                          <w:sz w:val="32"/>
                          <w:szCs w:val="32"/>
                        </w:rPr>
                        <w:t>Training</w:t>
                      </w:r>
                    </w:p>
                    <w:p w:rsidR="00DD1CDF" w:rsidRDefault="00DD1CDF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5"/>
                        <w:gridCol w:w="225"/>
                        <w:gridCol w:w="225"/>
                        <w:gridCol w:w="224"/>
                        <w:gridCol w:w="224"/>
                        <w:gridCol w:w="224"/>
                        <w:gridCol w:w="224"/>
                        <w:gridCol w:w="224"/>
                      </w:tblGrid>
                      <w:tr w:rsidR="00DF4EFF" w:rsidTr="00DF4EFF"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</w:tr>
                      <w:tr w:rsidR="00DF4EFF" w:rsidTr="00DF4EFF"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</w:tr>
                      <w:tr w:rsidR="00DF4EFF" w:rsidTr="00DF4EFF"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</w:tr>
                      <w:tr w:rsidR="00DF4EFF" w:rsidTr="00DF4EFF"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</w:tr>
                      <w:tr w:rsidR="00DF4EFF" w:rsidTr="00DF4EFF"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</w:tr>
                      <w:tr w:rsidR="00DF4EFF" w:rsidTr="00DF4EFF"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</w:tr>
                      <w:tr w:rsidR="00DF4EFF" w:rsidTr="00DF4EFF"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8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  <w:tc>
                          <w:tcPr>
                            <w:tcW w:w="1349" w:type="dxa"/>
                          </w:tcPr>
                          <w:p w:rsidR="00DF4EFF" w:rsidRDefault="00DF4EFF" w:rsidP="00DF4EFF">
                            <w:pPr>
                              <w:rPr>
                                <w:rFonts w:asciiTheme="majorHAnsi" w:hAnsiTheme="majorHAnsi"/>
                                <w:color w:val="FF1571" w:themeColor="accent2"/>
                                <w:lang w:bidi="th-TH"/>
                              </w:rPr>
                            </w:pPr>
                          </w:p>
                        </w:tc>
                      </w:tr>
                    </w:tbl>
                    <w:p w:rsidR="00DF4EFF" w:rsidRPr="00DF4EFF" w:rsidRDefault="00DF4EFF">
                      <w:pPr>
                        <w:rPr>
                          <w:color w:val="002060"/>
                          <w:sz w:val="32"/>
                          <w:szCs w:val="32"/>
                        </w:rPr>
                      </w:pPr>
                      <w:r w:rsidRPr="00DF4EFF">
                        <w:rPr>
                          <w:color w:val="002060"/>
                          <w:sz w:val="32"/>
                          <w:szCs w:val="32"/>
                        </w:rPr>
                        <w:t xml:space="preserve"> Training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79D6A2" wp14:editId="692C10AA">
                <wp:simplePos x="0" y="0"/>
                <wp:positionH relativeFrom="column">
                  <wp:posOffset>200025</wp:posOffset>
                </wp:positionH>
                <wp:positionV relativeFrom="paragraph">
                  <wp:posOffset>5340350</wp:posOffset>
                </wp:positionV>
                <wp:extent cx="895350" cy="24765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DF4EFF">
                              <w:rPr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MAIN MENU</w:t>
                            </w:r>
                          </w:p>
                          <w:p w:rsidR="00DD1CDF" w:rsidRDefault="00DD1CDF"/>
                          <w:p w:rsidR="00DF4EFF" w:rsidRPr="00DF4EFF" w:rsidRDefault="00DF4EFF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DF4EFF">
                              <w:rPr>
                                <w:b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9D6A2" id="Text Box 98" o:spid="_x0000_s1036" type="#_x0000_t202" style="position:absolute;margin-left:15.75pt;margin-top:420.5pt;width:70.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" filled="f" stroked="f" strokeweight=".5pt">
                <v:textbox inset="0,0,0,0">
                  <w:txbxContent>
                    <w:p w:rsidR="00DF4EFF" w:rsidRPr="00DF4EFF" w:rsidRDefault="00DF4EFF">
                      <w:pPr>
                        <w:rPr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DF4EFF">
                        <w:rPr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  <w:t>MAIN MENU</w:t>
                      </w:r>
                    </w:p>
                    <w:p w:rsidR="00000000" w:rsidRDefault="007D3814"/>
                    <w:p w:rsidR="00DF4EFF" w:rsidRPr="00DF4EFF" w:rsidRDefault="00DF4EFF">
                      <w:pPr>
                        <w:rPr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DF4EFF">
                        <w:rPr>
                          <w:b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  <w:t>MAIN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170815</wp:posOffset>
                </wp:positionH>
                <wp:positionV relativeFrom="paragraph">
                  <wp:posOffset>5521325</wp:posOffset>
                </wp:positionV>
                <wp:extent cx="1209675" cy="0"/>
                <wp:effectExtent l="0" t="0" r="28575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0"/>
                        </a:xfrm>
                        <a:prstGeom prst="line">
                          <a:avLst/>
                        </a:prstGeom>
                        <a:noFill/>
                        <a:ln w="12700" cap="rnd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28609" id="Straight Connector 97" o:spid="_x0000_s1026" style="position:absolute;flip:y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.45pt,434.75pt" to="108.7pt,4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" strokecolor="#787878 [1609]" strokeweight="1pt">
                <v:stroke miterlimit="4" joinstyle="miter" endcap="round"/>
              </v:lin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C3D3A2" wp14:editId="5B9A94D0">
                <wp:simplePos x="0" y="0"/>
                <wp:positionH relativeFrom="column">
                  <wp:posOffset>561975</wp:posOffset>
                </wp:positionH>
                <wp:positionV relativeFrom="paragraph">
                  <wp:posOffset>4940300</wp:posOffset>
                </wp:positionV>
                <wp:extent cx="895350" cy="285750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Role</w:t>
                            </w:r>
                          </w:p>
                          <w:p w:rsidR="00DD1CDF" w:rsidRDefault="00DD1CDF"/>
                          <w:p w:rsidR="00DF4EFF" w:rsidRPr="00DF4EFF" w:rsidRDefault="00DF4EF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Role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3D3A2" id="Text Box 96" o:spid="_x0000_s1037" type="#_x0000_t202" style="position:absolute;margin-left:44.25pt;margin-top:389pt;width:70.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" filled="f" stroked="f" strokeweight=".5pt">
                <v:textbox inset="0,0,0,0">
                  <w:txbxContent>
                    <w:p w:rsidR="00DF4EFF" w:rsidRPr="00DF4EFF" w:rsidRDefault="00DF4EF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Role</w:t>
                      </w:r>
                    </w:p>
                    <w:p w:rsidR="00000000" w:rsidRDefault="007D3814"/>
                    <w:p w:rsidR="00DF4EFF" w:rsidRPr="00DF4EFF" w:rsidRDefault="00DF4EFF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E65F01" wp14:editId="36D74FBA">
                <wp:simplePos x="0" y="0"/>
                <wp:positionH relativeFrom="column">
                  <wp:posOffset>561976</wp:posOffset>
                </wp:positionH>
                <wp:positionV relativeFrom="paragraph">
                  <wp:posOffset>4778375</wp:posOffset>
                </wp:positionV>
                <wp:extent cx="895350" cy="28575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F4EF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Username</w:t>
                            </w:r>
                          </w:p>
                          <w:p w:rsidR="00DD1CDF" w:rsidRDefault="00DD1CDF"/>
                          <w:p w:rsidR="00DF4EFF" w:rsidRPr="00DF4EFF" w:rsidRDefault="00DF4EF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F4EF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Username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5F01" id="Text Box 95" o:spid="_x0000_s1038" type="#_x0000_t202" style="position:absolute;margin-left:44.25pt;margin-top:376.25pt;width:70.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" filled="f" stroked="f" strokeweight=".5pt">
                <v:textbox inset="0,0,0,0">
                  <w:txbxContent>
                    <w:p w:rsidR="00DF4EFF" w:rsidRPr="00DF4EFF" w:rsidRDefault="00DF4EF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F4EFF">
                        <w:rPr>
                          <w:b/>
                          <w:bCs/>
                          <w:sz w:val="32"/>
                          <w:szCs w:val="32"/>
                        </w:rPr>
                        <w:t>Username</w:t>
                      </w:r>
                    </w:p>
                    <w:p w:rsidR="00000000" w:rsidRDefault="007D3814"/>
                    <w:p w:rsidR="00DF4EFF" w:rsidRPr="00DF4EFF" w:rsidRDefault="00DF4EF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F4EFF">
                        <w:rPr>
                          <w:b/>
                          <w:bCs/>
                          <w:sz w:val="32"/>
                          <w:szCs w:val="32"/>
                        </w:rPr>
                        <w:t>Username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2BC530" wp14:editId="24389A8E">
                <wp:simplePos x="0" y="0"/>
                <wp:positionH relativeFrom="column">
                  <wp:posOffset>6381750</wp:posOffset>
                </wp:positionH>
                <wp:positionV relativeFrom="paragraph">
                  <wp:posOffset>4468495</wp:posOffset>
                </wp:positionV>
                <wp:extent cx="320040" cy="323850"/>
                <wp:effectExtent l="0" t="0" r="3810" b="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3850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DF4AEB" id="Oval 94" o:spid="_x0000_s1026" style="position:absolute;margin-left:502.5pt;margin-top:351.85pt;width:25.2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" fillcolor="#7030a0" stroked="f" strokeweight="2pt">
                <v:stroke miterlimit="4" joinstyle="miter"/>
                <v:textbox style="mso-fit-shape-to-text:t" inset="3pt,3pt,3pt,3pt"/>
              </v:oval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4839970</wp:posOffset>
                </wp:positionV>
                <wp:extent cx="320040" cy="323850"/>
                <wp:effectExtent l="0" t="0" r="3810" b="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3850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BFCC745" id="Oval 23" o:spid="_x0000_s1026" style="position:absolute;margin-left:13.5pt;margin-top:381.1pt;width:25.2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" fillcolor="#7030a0" stroked="f" strokeweight="2pt">
                <v:stroke miterlimit="4" joinstyle="miter"/>
                <v:textbox style="mso-fit-shape-to-text:t" inset="3pt,3pt,3pt,3pt"/>
              </v:oval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4500880</wp:posOffset>
                </wp:positionV>
                <wp:extent cx="1152525" cy="352425"/>
                <wp:effectExtent l="0" t="0" r="9525" b="508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DF4EFF" w:rsidRPr="00DF4EFF" w:rsidRDefault="00DF4EFF">
                            <w:pPr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DF4EFF"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HRGIS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3" o:spid="_x0000_s1039" type="#_x0000_t202" style="position:absolute;margin-left:13.5pt;margin-top:354.4pt;width:90.75pt;height:2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" filled="f" stroked="f" strokeweight=".5pt">
                <v:textbox style="mso-fit-shape-to-text:t" inset="0,0,0,0">
                  <w:txbxContent>
                    <w:p w:rsidR="00DF4EFF" w:rsidRPr="00DF4EFF" w:rsidRDefault="00DF4EFF">
                      <w:pPr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 w:rsidRPr="00DF4EFF"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  <w:t>HRGIS</w:t>
                      </w:r>
                    </w:p>
                  </w:txbxContent>
                </v:textbox>
              </v:shape>
            </w:pict>
          </mc:Fallback>
        </mc:AlternateContent>
      </w:r>
      <w:r w:rsidR="007F2A0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F57238" wp14:editId="462B997F">
                <wp:simplePos x="0" y="0"/>
                <wp:positionH relativeFrom="column">
                  <wp:posOffset>1647825</wp:posOffset>
                </wp:positionH>
                <wp:positionV relativeFrom="paragraph">
                  <wp:posOffset>4702175</wp:posOffset>
                </wp:positionV>
                <wp:extent cx="182880" cy="0"/>
                <wp:effectExtent l="19050" t="19050" r="26670" b="1905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38100" cap="rnd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208DC" id="Straight Connector 7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370.25pt" to="144.1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" strokeweight="3pt">
                <v:stroke miterlimit="4" joinstyle="miter" endcap="round"/>
              </v:line>
            </w:pict>
          </mc:Fallback>
        </mc:AlternateContent>
      </w:r>
      <w:r w:rsidR="007F2A0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486B7" wp14:editId="3AF0D513">
                <wp:simplePos x="0" y="0"/>
                <wp:positionH relativeFrom="column">
                  <wp:posOffset>1647825</wp:posOffset>
                </wp:positionH>
                <wp:positionV relativeFrom="paragraph">
                  <wp:posOffset>4635500</wp:posOffset>
                </wp:positionV>
                <wp:extent cx="137160" cy="0"/>
                <wp:effectExtent l="19050" t="19050" r="34290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0"/>
                        </a:xfrm>
                        <a:prstGeom prst="line">
                          <a:avLst/>
                        </a:prstGeom>
                        <a:noFill/>
                        <a:ln w="38100" cap="rnd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A5A69F" id="Straight Connector 8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365pt" to="140.55pt,3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" strokeweight="3pt">
                <v:stroke miterlimit="4" joinstyle="miter" endcap="round"/>
              </v:line>
            </w:pict>
          </mc:Fallback>
        </mc:AlternateContent>
      </w:r>
      <w:r w:rsidR="007F2A0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4568825</wp:posOffset>
                </wp:positionV>
                <wp:extent cx="182880" cy="0"/>
                <wp:effectExtent l="19050" t="19050" r="2667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38100" cap="rnd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A013B" id="Straight Connector 66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359.75pt" to="144.15pt,3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" strokeweight="3pt">
                <v:stroke miterlimit="4" joinstyle="miter" endcap="round"/>
              </v:line>
            </w:pict>
          </mc:Fallback>
        </mc:AlternateContent>
      </w:r>
      <w:r w:rsidR="007F2A0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EAC32E" wp14:editId="274EA9C8">
                <wp:simplePos x="0" y="0"/>
                <wp:positionH relativeFrom="column">
                  <wp:posOffset>1543050</wp:posOffset>
                </wp:positionH>
                <wp:positionV relativeFrom="paragraph">
                  <wp:posOffset>4435475</wp:posOffset>
                </wp:positionV>
                <wp:extent cx="5238750" cy="3714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37147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F15E0" id="Rectangle 21" o:spid="_x0000_s1026" style="position:absolute;margin-left:121.5pt;margin-top:349.25pt;width:412.5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" filled="f" strokeweight="2pt">
                <v:stroke miterlimit="4"/>
                <v:textbox inset="3pt,3pt,3pt,3pt"/>
              </v:rect>
            </w:pict>
          </mc:Fallback>
        </mc:AlternateContent>
      </w:r>
      <w:r w:rsidR="007F2A0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6C4BFD" wp14:editId="1BAC1BA1">
                <wp:simplePos x="0" y="0"/>
                <wp:positionH relativeFrom="column">
                  <wp:posOffset>66675</wp:posOffset>
                </wp:positionH>
                <wp:positionV relativeFrom="paragraph">
                  <wp:posOffset>4435475</wp:posOffset>
                </wp:positionV>
                <wp:extent cx="1476375" cy="43338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433387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34BA80" id="Rectangle 15" o:spid="_x0000_s1026" style="position:absolute;margin-left:5.25pt;margin-top:349.25pt;width:116.25pt;height:341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" filled="f" strokeweight="2pt">
                <v:stroke miterlimit="4"/>
                <v:textbox style="mso-fit-shape-to-text:t" inset="3pt,3pt,3pt,3pt"/>
              </v:rect>
            </w:pict>
          </mc:Fallback>
        </mc:AlternateContent>
      </w:r>
      <w:r w:rsidR="007F2A04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4435475</wp:posOffset>
                </wp:positionV>
                <wp:extent cx="6715125" cy="43338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5" cy="4333875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6091B" id="Rectangle 13" o:spid="_x0000_s1026" style="position:absolute;margin-left:5.6pt;margin-top:349.25pt;width:528.75pt;height:3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" filled="f" strokeweight="2pt">
                <v:stroke miterlimit="4"/>
                <v:textbox style="mso-fit-shape-to-text:t" inset="3pt,3pt,3pt,3pt"/>
              </v:rect>
            </w:pict>
          </mc:Fallback>
        </mc:AlternateContent>
      </w:r>
      <w:r w:rsidR="00AE23E6" w:rsidRPr="00AE23E6">
        <w:rPr>
          <w:cs/>
          <w:lang w:bidi="th-TH"/>
        </w:rPr>
        <w:t xml:space="preserve"> </w:t>
      </w:r>
    </w:p>
    <w:sectPr w:rsidR="001C04F1" w:rsidSect="00206DB2">
      <w:pgSz w:w="12240" w:h="15840" w:code="1"/>
      <w:pgMar w:top="720" w:right="720" w:bottom="720" w:left="720" w:header="288" w:footer="28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247E" w:rsidRDefault="0063247E" w:rsidP="001205A1">
      <w:r>
        <w:separator/>
      </w:r>
    </w:p>
  </w:endnote>
  <w:endnote w:type="continuationSeparator" w:id="0">
    <w:p w:rsidR="0063247E" w:rsidRDefault="0063247E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01000003" w:usb1="00000000" w:usb2="00000000" w:usb3="00000000" w:csb0="00010001" w:csb1="00000000"/>
    <w:embedRegular r:id="rId1" w:fontKey="{02513C45-2680-4936-98DA-D55E20972BDF}"/>
    <w:embedBold r:id="rId2" w:fontKey="{B5833E60-77F3-4AAD-8123-061213916CAB}"/>
    <w:embedItalic r:id="rId3" w:fontKey="{B0A354A9-D4A0-442C-BF2D-CCC16D9FF12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subsetted="1" w:fontKey="{5127C75F-17AD-426F-8331-35AFD810585A}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  <w:embedRegular r:id="rId5" w:subsetted="1" w:fontKey="{DA08E973-AFD4-403F-82A5-E682DE7CA528}"/>
    <w:embedBold r:id="rId6" w:subsetted="1" w:fontKey="{790876BA-9064-4A31-BEDD-61176C649C92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7" w:fontKey="{A1BA29AF-FBB3-46A9-82E5-257D0CFD76C8}"/>
    <w:embedBold r:id="rId8" w:fontKey="{6616B5A8-4D95-4532-8556-9EF40D8D2C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2138362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3247E" w:rsidRDefault="0063247E" w:rsidP="0097347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8008876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3247E" w:rsidRDefault="0063247E" w:rsidP="009734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3247E" w:rsidRDefault="0063247E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3838232"/>
      <w:docPartObj>
        <w:docPartGallery w:val="Page Numbers (Bottom of Page)"/>
        <w:docPartUnique/>
      </w:docPartObj>
    </w:sdtPr>
    <w:sdtEndPr/>
    <w:sdtContent>
      <w:p w:rsidR="0063247E" w:rsidRPr="000F0731" w:rsidRDefault="0063247E" w:rsidP="000F0731">
        <w:pPr>
          <w:pStyle w:val="Footer"/>
        </w:pPr>
        <w:r w:rsidRPr="000F0731">
          <w:fldChar w:fldCharType="begin"/>
        </w:r>
        <w:r w:rsidRPr="000F0731">
          <w:instrText xml:space="preserve"> PAGE </w:instrText>
        </w:r>
        <w:r w:rsidRPr="000F0731">
          <w:fldChar w:fldCharType="separate"/>
        </w:r>
        <w:r w:rsidR="00282689">
          <w:rPr>
            <w:noProof/>
          </w:rPr>
          <w:t>6</w:t>
        </w:r>
        <w:r w:rsidRPr="000F073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247E" w:rsidRDefault="0063247E" w:rsidP="001205A1">
      <w:r>
        <w:separator/>
      </w:r>
    </w:p>
  </w:footnote>
  <w:footnote w:type="continuationSeparator" w:id="0">
    <w:p w:rsidR="0063247E" w:rsidRDefault="0063247E" w:rsidP="00120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247E" w:rsidRPr="00225F00" w:rsidRDefault="002B142B" w:rsidP="00637B83">
    <w:pPr>
      <w:pStyle w:val="Header"/>
      <w:rPr>
        <w:sz w:val="24"/>
        <w:szCs w:val="36"/>
      </w:rPr>
    </w:pPr>
    <w:r w:rsidRPr="00225F00">
      <w:rPr>
        <w:sz w:val="24"/>
        <w:szCs w:val="36"/>
      </w:rPr>
      <w:t>Specification document: HRGIS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3EF6"/>
    <w:multiLevelType w:val="hybridMultilevel"/>
    <w:tmpl w:val="40DA3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F0451"/>
    <w:multiLevelType w:val="hybridMultilevel"/>
    <w:tmpl w:val="4E1E6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67DAF"/>
    <w:multiLevelType w:val="hybridMultilevel"/>
    <w:tmpl w:val="B1825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D6AF0"/>
    <w:multiLevelType w:val="hybridMultilevel"/>
    <w:tmpl w:val="B6FA1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53860"/>
    <w:multiLevelType w:val="hybridMultilevel"/>
    <w:tmpl w:val="63621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C5709B"/>
    <w:multiLevelType w:val="hybridMultilevel"/>
    <w:tmpl w:val="9C6EC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21464"/>
    <w:multiLevelType w:val="hybridMultilevel"/>
    <w:tmpl w:val="42460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01A31"/>
    <w:multiLevelType w:val="hybridMultilevel"/>
    <w:tmpl w:val="A7E0B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B316F6"/>
    <w:multiLevelType w:val="hybridMultilevel"/>
    <w:tmpl w:val="78861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F20CAC"/>
    <w:multiLevelType w:val="hybridMultilevel"/>
    <w:tmpl w:val="B6FA1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42B16"/>
    <w:multiLevelType w:val="hybridMultilevel"/>
    <w:tmpl w:val="558A0242"/>
    <w:lvl w:ilvl="0" w:tplc="16D2F8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56308"/>
    <w:multiLevelType w:val="hybridMultilevel"/>
    <w:tmpl w:val="1F464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45C91"/>
    <w:multiLevelType w:val="hybridMultilevel"/>
    <w:tmpl w:val="67DCE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441B75"/>
    <w:multiLevelType w:val="hybridMultilevel"/>
    <w:tmpl w:val="831C48D2"/>
    <w:lvl w:ilvl="0" w:tplc="72DAAB84">
      <w:start w:val="1"/>
      <w:numFmt w:val="decimal"/>
      <w:lvlText w:val="%1."/>
      <w:lvlJc w:val="left"/>
      <w:pPr>
        <w:ind w:left="720" w:hanging="360"/>
      </w:pPr>
      <w:rPr>
        <w:rFonts w:ascii="Browallia New" w:eastAsia="Browallia New" w:hAnsi="Browallia New" w:cs="Browallia New" w:hint="default"/>
        <w:b w:val="0"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102791"/>
    <w:multiLevelType w:val="hybridMultilevel"/>
    <w:tmpl w:val="3A124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582340"/>
    <w:multiLevelType w:val="hybridMultilevel"/>
    <w:tmpl w:val="B58EB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9664C"/>
    <w:multiLevelType w:val="hybridMultilevel"/>
    <w:tmpl w:val="72B4C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3E7D33"/>
    <w:multiLevelType w:val="hybridMultilevel"/>
    <w:tmpl w:val="832E1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7C4273"/>
    <w:multiLevelType w:val="hybridMultilevel"/>
    <w:tmpl w:val="E648F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E692B"/>
    <w:multiLevelType w:val="hybridMultilevel"/>
    <w:tmpl w:val="1C568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A4A2F"/>
    <w:multiLevelType w:val="hybridMultilevel"/>
    <w:tmpl w:val="63621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19"/>
  </w:num>
  <w:num w:numId="4">
    <w:abstractNumId w:val="16"/>
  </w:num>
  <w:num w:numId="5">
    <w:abstractNumId w:val="11"/>
  </w:num>
  <w:num w:numId="6">
    <w:abstractNumId w:val="7"/>
  </w:num>
  <w:num w:numId="7">
    <w:abstractNumId w:val="8"/>
  </w:num>
  <w:num w:numId="8">
    <w:abstractNumId w:val="10"/>
  </w:num>
  <w:num w:numId="9">
    <w:abstractNumId w:val="20"/>
  </w:num>
  <w:num w:numId="10">
    <w:abstractNumId w:val="14"/>
  </w:num>
  <w:num w:numId="11">
    <w:abstractNumId w:val="2"/>
  </w:num>
  <w:num w:numId="12">
    <w:abstractNumId w:val="13"/>
  </w:num>
  <w:num w:numId="13">
    <w:abstractNumId w:val="4"/>
  </w:num>
  <w:num w:numId="14">
    <w:abstractNumId w:val="9"/>
  </w:num>
  <w:num w:numId="15">
    <w:abstractNumId w:val="3"/>
  </w:num>
  <w:num w:numId="16">
    <w:abstractNumId w:val="6"/>
  </w:num>
  <w:num w:numId="17">
    <w:abstractNumId w:val="5"/>
  </w:num>
  <w:num w:numId="18">
    <w:abstractNumId w:val="1"/>
  </w:num>
  <w:num w:numId="19">
    <w:abstractNumId w:val="12"/>
  </w:num>
  <w:num w:numId="20">
    <w:abstractNumId w:val="17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embedSystemFonts/>
  <w:saveSubsetFonts/>
  <w:proofState w:spelling="clean" w:grammar="clean"/>
  <w:attachedTemplate r:id="rId1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B00"/>
    <w:rsid w:val="00005366"/>
    <w:rsid w:val="00014614"/>
    <w:rsid w:val="00021EF8"/>
    <w:rsid w:val="00023A28"/>
    <w:rsid w:val="000247B4"/>
    <w:rsid w:val="00036DC3"/>
    <w:rsid w:val="000421B7"/>
    <w:rsid w:val="000472AF"/>
    <w:rsid w:val="00050297"/>
    <w:rsid w:val="00067BB7"/>
    <w:rsid w:val="00075A53"/>
    <w:rsid w:val="000859D9"/>
    <w:rsid w:val="000901CC"/>
    <w:rsid w:val="0009398B"/>
    <w:rsid w:val="000962B7"/>
    <w:rsid w:val="000B1232"/>
    <w:rsid w:val="000C4ED1"/>
    <w:rsid w:val="000D7E62"/>
    <w:rsid w:val="000F0731"/>
    <w:rsid w:val="00104146"/>
    <w:rsid w:val="001056EA"/>
    <w:rsid w:val="00107E07"/>
    <w:rsid w:val="001127C2"/>
    <w:rsid w:val="00117123"/>
    <w:rsid w:val="001205A1"/>
    <w:rsid w:val="00132534"/>
    <w:rsid w:val="00140215"/>
    <w:rsid w:val="00140AFC"/>
    <w:rsid w:val="00157EE9"/>
    <w:rsid w:val="00164861"/>
    <w:rsid w:val="001667F6"/>
    <w:rsid w:val="0019421E"/>
    <w:rsid w:val="001A071B"/>
    <w:rsid w:val="001B0918"/>
    <w:rsid w:val="001B0D08"/>
    <w:rsid w:val="001C04F1"/>
    <w:rsid w:val="001C38F0"/>
    <w:rsid w:val="001C741C"/>
    <w:rsid w:val="001D2D30"/>
    <w:rsid w:val="001D6198"/>
    <w:rsid w:val="001D78B9"/>
    <w:rsid w:val="00200656"/>
    <w:rsid w:val="002037D9"/>
    <w:rsid w:val="00206DB2"/>
    <w:rsid w:val="00215BBE"/>
    <w:rsid w:val="00216DB3"/>
    <w:rsid w:val="00222635"/>
    <w:rsid w:val="00222F81"/>
    <w:rsid w:val="00225F00"/>
    <w:rsid w:val="00236729"/>
    <w:rsid w:val="0024316F"/>
    <w:rsid w:val="00243E24"/>
    <w:rsid w:val="00251908"/>
    <w:rsid w:val="0026014D"/>
    <w:rsid w:val="00264C08"/>
    <w:rsid w:val="00282689"/>
    <w:rsid w:val="00297BDC"/>
    <w:rsid w:val="002B142B"/>
    <w:rsid w:val="002B2FD8"/>
    <w:rsid w:val="002B39FE"/>
    <w:rsid w:val="002B6593"/>
    <w:rsid w:val="002C52FD"/>
    <w:rsid w:val="002E1C56"/>
    <w:rsid w:val="002E3C53"/>
    <w:rsid w:val="002F2BD9"/>
    <w:rsid w:val="00301F4E"/>
    <w:rsid w:val="0031055C"/>
    <w:rsid w:val="00331AAA"/>
    <w:rsid w:val="00334CE7"/>
    <w:rsid w:val="0034341B"/>
    <w:rsid w:val="00350CAF"/>
    <w:rsid w:val="0035104B"/>
    <w:rsid w:val="00353E34"/>
    <w:rsid w:val="00354FDE"/>
    <w:rsid w:val="00356D9A"/>
    <w:rsid w:val="003840BC"/>
    <w:rsid w:val="003A1BC8"/>
    <w:rsid w:val="003B19C2"/>
    <w:rsid w:val="003B67B8"/>
    <w:rsid w:val="003D11B9"/>
    <w:rsid w:val="003E0460"/>
    <w:rsid w:val="003E60DE"/>
    <w:rsid w:val="004008B3"/>
    <w:rsid w:val="004145D0"/>
    <w:rsid w:val="004173E8"/>
    <w:rsid w:val="00433248"/>
    <w:rsid w:val="00433720"/>
    <w:rsid w:val="00441D61"/>
    <w:rsid w:val="00444E11"/>
    <w:rsid w:val="00451E27"/>
    <w:rsid w:val="00461EF4"/>
    <w:rsid w:val="00463758"/>
    <w:rsid w:val="004807A0"/>
    <w:rsid w:val="00482596"/>
    <w:rsid w:val="00491E2C"/>
    <w:rsid w:val="00492445"/>
    <w:rsid w:val="004B2236"/>
    <w:rsid w:val="004C4070"/>
    <w:rsid w:val="004C43A1"/>
    <w:rsid w:val="004E2594"/>
    <w:rsid w:val="004E76FE"/>
    <w:rsid w:val="005101DC"/>
    <w:rsid w:val="00513144"/>
    <w:rsid w:val="005153A1"/>
    <w:rsid w:val="00543EF7"/>
    <w:rsid w:val="00545A54"/>
    <w:rsid w:val="005509AC"/>
    <w:rsid w:val="0055532E"/>
    <w:rsid w:val="00555DDE"/>
    <w:rsid w:val="00560160"/>
    <w:rsid w:val="00560450"/>
    <w:rsid w:val="005666D8"/>
    <w:rsid w:val="00583F32"/>
    <w:rsid w:val="00585AAE"/>
    <w:rsid w:val="00591470"/>
    <w:rsid w:val="005A2DF7"/>
    <w:rsid w:val="005A346A"/>
    <w:rsid w:val="005B1372"/>
    <w:rsid w:val="005C4AC6"/>
    <w:rsid w:val="005D1662"/>
    <w:rsid w:val="005D16B4"/>
    <w:rsid w:val="005D5180"/>
    <w:rsid w:val="005D557C"/>
    <w:rsid w:val="005E0FA4"/>
    <w:rsid w:val="005E2002"/>
    <w:rsid w:val="005E2799"/>
    <w:rsid w:val="005F4A20"/>
    <w:rsid w:val="006276EC"/>
    <w:rsid w:val="0063247E"/>
    <w:rsid w:val="00637B83"/>
    <w:rsid w:val="006557C2"/>
    <w:rsid w:val="00656A75"/>
    <w:rsid w:val="00662D2F"/>
    <w:rsid w:val="0068248F"/>
    <w:rsid w:val="00682F74"/>
    <w:rsid w:val="00685DDC"/>
    <w:rsid w:val="00693FBF"/>
    <w:rsid w:val="00695F35"/>
    <w:rsid w:val="00696DB0"/>
    <w:rsid w:val="006B6FE4"/>
    <w:rsid w:val="006C09C0"/>
    <w:rsid w:val="006C60E6"/>
    <w:rsid w:val="006D2C4C"/>
    <w:rsid w:val="006D588D"/>
    <w:rsid w:val="006E65E8"/>
    <w:rsid w:val="007041E1"/>
    <w:rsid w:val="007110D4"/>
    <w:rsid w:val="0071117D"/>
    <w:rsid w:val="00711D01"/>
    <w:rsid w:val="00720EB6"/>
    <w:rsid w:val="007239FB"/>
    <w:rsid w:val="007304BC"/>
    <w:rsid w:val="00737B9F"/>
    <w:rsid w:val="00754901"/>
    <w:rsid w:val="00767623"/>
    <w:rsid w:val="0077544D"/>
    <w:rsid w:val="007921A4"/>
    <w:rsid w:val="00794347"/>
    <w:rsid w:val="007A0DBC"/>
    <w:rsid w:val="007D2A0A"/>
    <w:rsid w:val="007D3814"/>
    <w:rsid w:val="007D77E5"/>
    <w:rsid w:val="007F2A04"/>
    <w:rsid w:val="008378E4"/>
    <w:rsid w:val="00842C15"/>
    <w:rsid w:val="008460AA"/>
    <w:rsid w:val="00861E5A"/>
    <w:rsid w:val="00862816"/>
    <w:rsid w:val="008745BA"/>
    <w:rsid w:val="00875863"/>
    <w:rsid w:val="008A4495"/>
    <w:rsid w:val="008A75CF"/>
    <w:rsid w:val="008B3B16"/>
    <w:rsid w:val="008C08ED"/>
    <w:rsid w:val="008D43F5"/>
    <w:rsid w:val="008D619A"/>
    <w:rsid w:val="008D77AA"/>
    <w:rsid w:val="008E1061"/>
    <w:rsid w:val="008E7B6E"/>
    <w:rsid w:val="008F1684"/>
    <w:rsid w:val="0091616F"/>
    <w:rsid w:val="00934963"/>
    <w:rsid w:val="009526ED"/>
    <w:rsid w:val="00962875"/>
    <w:rsid w:val="009631B5"/>
    <w:rsid w:val="00965FD0"/>
    <w:rsid w:val="00971E71"/>
    <w:rsid w:val="00973475"/>
    <w:rsid w:val="00977574"/>
    <w:rsid w:val="00984751"/>
    <w:rsid w:val="009A0FF0"/>
    <w:rsid w:val="009B7E9E"/>
    <w:rsid w:val="009C0988"/>
    <w:rsid w:val="009C1060"/>
    <w:rsid w:val="009E07EC"/>
    <w:rsid w:val="009E32B0"/>
    <w:rsid w:val="009E74CB"/>
    <w:rsid w:val="009F07F7"/>
    <w:rsid w:val="009F492E"/>
    <w:rsid w:val="00A10A71"/>
    <w:rsid w:val="00A10C62"/>
    <w:rsid w:val="00A15CF7"/>
    <w:rsid w:val="00A509DA"/>
    <w:rsid w:val="00A51F32"/>
    <w:rsid w:val="00A61CA8"/>
    <w:rsid w:val="00A65B25"/>
    <w:rsid w:val="00A81248"/>
    <w:rsid w:val="00A93139"/>
    <w:rsid w:val="00A934F8"/>
    <w:rsid w:val="00A93B14"/>
    <w:rsid w:val="00AA3C1B"/>
    <w:rsid w:val="00AB73EC"/>
    <w:rsid w:val="00AC0E58"/>
    <w:rsid w:val="00AC3C67"/>
    <w:rsid w:val="00AD16BA"/>
    <w:rsid w:val="00AD231B"/>
    <w:rsid w:val="00AD340A"/>
    <w:rsid w:val="00AD5B22"/>
    <w:rsid w:val="00AE23E6"/>
    <w:rsid w:val="00AF3718"/>
    <w:rsid w:val="00AF6053"/>
    <w:rsid w:val="00B00498"/>
    <w:rsid w:val="00B04DF1"/>
    <w:rsid w:val="00B31CB4"/>
    <w:rsid w:val="00B325D5"/>
    <w:rsid w:val="00B36D82"/>
    <w:rsid w:val="00B37E13"/>
    <w:rsid w:val="00B46CE2"/>
    <w:rsid w:val="00B47BDA"/>
    <w:rsid w:val="00B6031F"/>
    <w:rsid w:val="00B6620D"/>
    <w:rsid w:val="00B720DC"/>
    <w:rsid w:val="00B80AB3"/>
    <w:rsid w:val="00B94FE8"/>
    <w:rsid w:val="00BC0741"/>
    <w:rsid w:val="00BD5C0F"/>
    <w:rsid w:val="00BE1B6D"/>
    <w:rsid w:val="00BE1C72"/>
    <w:rsid w:val="00BF348A"/>
    <w:rsid w:val="00C1220C"/>
    <w:rsid w:val="00C20F57"/>
    <w:rsid w:val="00C322B5"/>
    <w:rsid w:val="00C44C97"/>
    <w:rsid w:val="00C541C0"/>
    <w:rsid w:val="00C56571"/>
    <w:rsid w:val="00C75601"/>
    <w:rsid w:val="00C75E90"/>
    <w:rsid w:val="00C77C85"/>
    <w:rsid w:val="00C80AFA"/>
    <w:rsid w:val="00C84514"/>
    <w:rsid w:val="00C94B7B"/>
    <w:rsid w:val="00CB0195"/>
    <w:rsid w:val="00CB0EAB"/>
    <w:rsid w:val="00CD5B00"/>
    <w:rsid w:val="00CE1DDD"/>
    <w:rsid w:val="00CF0D71"/>
    <w:rsid w:val="00CF1AB9"/>
    <w:rsid w:val="00D01C9E"/>
    <w:rsid w:val="00D026A2"/>
    <w:rsid w:val="00D0289F"/>
    <w:rsid w:val="00D03704"/>
    <w:rsid w:val="00D1383F"/>
    <w:rsid w:val="00D250AB"/>
    <w:rsid w:val="00D32A0E"/>
    <w:rsid w:val="00D42A36"/>
    <w:rsid w:val="00D4379E"/>
    <w:rsid w:val="00D46CB0"/>
    <w:rsid w:val="00D61EB7"/>
    <w:rsid w:val="00D6203B"/>
    <w:rsid w:val="00D62329"/>
    <w:rsid w:val="00D74767"/>
    <w:rsid w:val="00D84F5E"/>
    <w:rsid w:val="00D908A4"/>
    <w:rsid w:val="00DA2C0B"/>
    <w:rsid w:val="00DB0496"/>
    <w:rsid w:val="00DB3B4B"/>
    <w:rsid w:val="00DC2E40"/>
    <w:rsid w:val="00DD0A16"/>
    <w:rsid w:val="00DD1A99"/>
    <w:rsid w:val="00DD1CDF"/>
    <w:rsid w:val="00DD70EB"/>
    <w:rsid w:val="00DF209A"/>
    <w:rsid w:val="00DF4EFF"/>
    <w:rsid w:val="00E00718"/>
    <w:rsid w:val="00E20AE6"/>
    <w:rsid w:val="00E3475A"/>
    <w:rsid w:val="00E379F0"/>
    <w:rsid w:val="00E42D87"/>
    <w:rsid w:val="00E515A1"/>
    <w:rsid w:val="00E54B6B"/>
    <w:rsid w:val="00E60F0A"/>
    <w:rsid w:val="00E61F1F"/>
    <w:rsid w:val="00E638E6"/>
    <w:rsid w:val="00E65784"/>
    <w:rsid w:val="00E752EB"/>
    <w:rsid w:val="00E762C3"/>
    <w:rsid w:val="00E803D3"/>
    <w:rsid w:val="00E83135"/>
    <w:rsid w:val="00E9739C"/>
    <w:rsid w:val="00EA2765"/>
    <w:rsid w:val="00EA57FB"/>
    <w:rsid w:val="00EC2475"/>
    <w:rsid w:val="00EE0585"/>
    <w:rsid w:val="00EE1C9F"/>
    <w:rsid w:val="00EE1CF8"/>
    <w:rsid w:val="00EF1A2E"/>
    <w:rsid w:val="00EF28BD"/>
    <w:rsid w:val="00F260F2"/>
    <w:rsid w:val="00F32B0D"/>
    <w:rsid w:val="00F3417A"/>
    <w:rsid w:val="00F50FE4"/>
    <w:rsid w:val="00F815D0"/>
    <w:rsid w:val="00F917FE"/>
    <w:rsid w:val="00F93BD2"/>
    <w:rsid w:val="00F95164"/>
    <w:rsid w:val="00F954EC"/>
    <w:rsid w:val="00FA05D8"/>
    <w:rsid w:val="00FA0695"/>
    <w:rsid w:val="00FA2551"/>
    <w:rsid w:val="00FB51F3"/>
    <w:rsid w:val="00FC1846"/>
    <w:rsid w:val="00FD42AC"/>
    <w:rsid w:val="00FE493E"/>
    <w:rsid w:val="00FF0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01C9CAF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6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6"/>
    <w:qFormat/>
    <w:rsid w:val="00DC2E40"/>
    <w:rPr>
      <w:rFonts w:ascii="Browallia New" w:eastAsia="Browallia New" w:hAnsi="Browallia New" w:cs="Browall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206DB2"/>
    <w:pPr>
      <w:keepNext/>
      <w:keepLines/>
      <w:contextualSpacing/>
      <w:outlineLvl w:val="0"/>
    </w:pPr>
    <w:rPr>
      <w:b/>
      <w:bCs/>
      <w:color w:val="3B4455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D5B00"/>
    <w:pPr>
      <w:keepNext/>
      <w:keepLines/>
      <w:outlineLvl w:val="1"/>
    </w:pPr>
    <w:rPr>
      <w:rFonts w:eastAsiaTheme="majorEastAsia" w:cstheme="majorBidi"/>
      <w:b/>
      <w:bCs/>
      <w:color w:val="3B4455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D5B00"/>
    <w:pPr>
      <w:keepNext/>
      <w:keepLines/>
      <w:outlineLvl w:val="2"/>
    </w:pPr>
    <w:rPr>
      <w:rFonts w:asciiTheme="majorHAnsi" w:eastAsiaTheme="majorEastAsia" w:hAnsiTheme="majorHAnsi" w:cstheme="majorHAnsi"/>
      <w:b/>
      <w:bCs/>
      <w:color w:val="FF1571" w:themeColor="accent2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E54B6B"/>
    <w:pPr>
      <w:keepNext/>
      <w:keepLines/>
      <w:spacing w:line="216" w:lineRule="auto"/>
      <w:outlineLvl w:val="3"/>
    </w:pPr>
    <w:rPr>
      <w:rFonts w:eastAsiaTheme="majorEastAsia" w:cstheme="majorBidi"/>
      <w:b/>
      <w:bCs/>
      <w:iCs/>
      <w:color w:val="3B4455" w:themeColor="accent1"/>
      <w:sz w:val="30"/>
    </w:rPr>
  </w:style>
  <w:style w:type="paragraph" w:styleId="Heading5">
    <w:name w:val="heading 5"/>
    <w:basedOn w:val="Normal"/>
    <w:next w:val="Normal"/>
    <w:link w:val="Heading5Char"/>
    <w:uiPriority w:val="4"/>
    <w:qFormat/>
    <w:rsid w:val="000F0731"/>
    <w:pPr>
      <w:keepNext/>
      <w:keepLines/>
      <w:outlineLvl w:val="4"/>
    </w:pPr>
    <w:rPr>
      <w:rFonts w:asciiTheme="majorHAnsi" w:eastAsiaTheme="majorEastAsia" w:hAnsiTheme="majorHAnsi" w:cstheme="majorBidi"/>
      <w:b/>
      <w:color w:val="3B4455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A20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06DB2"/>
    <w:rPr>
      <w:rFonts w:ascii="Browallia New" w:eastAsia="Browallia New" w:hAnsi="Browallia New" w:cs="Browallia New"/>
      <w:b/>
      <w:bCs/>
      <w:color w:val="3B4455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CD5B00"/>
    <w:rPr>
      <w:rFonts w:eastAsiaTheme="majorEastAsia" w:cstheme="majorBidi"/>
      <w:b/>
      <w:bCs/>
      <w:color w:val="3B4455" w:themeColor="accent1"/>
      <w:sz w:val="36"/>
      <w:szCs w:val="3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D5B00"/>
    <w:rPr>
      <w:rFonts w:asciiTheme="majorHAnsi" w:eastAsiaTheme="majorEastAsia" w:hAnsiTheme="majorHAnsi" w:cstheme="majorHAnsi"/>
      <w:b/>
      <w:bCs/>
      <w:color w:val="FF1571" w:themeColor="accent2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E54B6B"/>
    <w:rPr>
      <w:rFonts w:ascii="Browallia New" w:eastAsiaTheme="majorEastAsia" w:hAnsi="Browallia New" w:cstheme="majorBidi"/>
      <w:b/>
      <w:bCs/>
      <w:iCs/>
      <w:color w:val="3B4455" w:themeColor="accent1"/>
      <w:sz w:val="30"/>
      <w:szCs w:val="28"/>
    </w:rPr>
  </w:style>
  <w:style w:type="paragraph" w:customStyle="1" w:styleId="Text">
    <w:name w:val="Text"/>
    <w:basedOn w:val="Normal"/>
    <w:uiPriority w:val="5"/>
    <w:qFormat/>
    <w:rsid w:val="00206DB2"/>
    <w:pPr>
      <w:spacing w:line="216" w:lineRule="auto"/>
    </w:pPr>
    <w:rPr>
      <w:b/>
      <w:bCs/>
      <w:color w:val="3B4455" w:themeColor="accent1"/>
      <w:sz w:val="52"/>
      <w:szCs w:val="52"/>
    </w:rPr>
  </w:style>
  <w:style w:type="paragraph" w:styleId="Header">
    <w:name w:val="header"/>
    <w:basedOn w:val="Normal"/>
    <w:link w:val="HeaderChar"/>
    <w:uiPriority w:val="99"/>
    <w:rsid w:val="00637B83"/>
    <w:pPr>
      <w:tabs>
        <w:tab w:val="center" w:pos="4680"/>
        <w:tab w:val="right" w:pos="9360"/>
      </w:tabs>
      <w:jc w:val="right"/>
    </w:pPr>
    <w:rPr>
      <w:color w:val="3B4455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5F4A20"/>
    <w:rPr>
      <w:color w:val="3B4455" w:themeColor="accent1"/>
      <w:sz w:val="20"/>
    </w:rPr>
  </w:style>
  <w:style w:type="paragraph" w:styleId="Footer">
    <w:name w:val="footer"/>
    <w:basedOn w:val="Normal"/>
    <w:link w:val="FooterChar"/>
    <w:uiPriority w:val="99"/>
    <w:rsid w:val="00637B83"/>
    <w:pPr>
      <w:tabs>
        <w:tab w:val="center" w:pos="4680"/>
        <w:tab w:val="right" w:pos="9360"/>
      </w:tabs>
      <w:jc w:val="center"/>
    </w:pPr>
    <w:rPr>
      <w:b/>
      <w:color w:val="3B4455" w:themeColor="accent1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F4A20"/>
    <w:rPr>
      <w:b/>
      <w:color w:val="3B4455" w:themeColor="accent1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0F0731"/>
    <w:rPr>
      <w:rFonts w:asciiTheme="majorHAnsi" w:eastAsiaTheme="majorEastAsia" w:hAnsiTheme="majorHAnsi" w:cstheme="majorBidi"/>
      <w:b/>
      <w:color w:val="3B4455" w:themeColor="accent1"/>
      <w:sz w:val="36"/>
    </w:rPr>
  </w:style>
  <w:style w:type="character" w:styleId="PlaceholderText">
    <w:name w:val="Placeholder Text"/>
    <w:basedOn w:val="DefaultParagraphFont"/>
    <w:uiPriority w:val="99"/>
    <w:semiHidden/>
    <w:rsid w:val="005F4A20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0F0731"/>
    <w:pPr>
      <w:spacing w:before="200" w:after="160"/>
    </w:pPr>
    <w:rPr>
      <w:rFonts w:asciiTheme="majorHAnsi" w:hAnsiTheme="majorHAnsi"/>
      <w:iCs/>
      <w:color w:val="26414C" w:themeColor="accent5" w:themeShade="40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0F0731"/>
    <w:rPr>
      <w:rFonts w:asciiTheme="majorHAnsi" w:hAnsiTheme="majorHAnsi"/>
      <w:iCs/>
      <w:color w:val="26414C" w:themeColor="accent5" w:themeShade="40"/>
      <w:sz w:val="76"/>
    </w:rPr>
  </w:style>
  <w:style w:type="paragraph" w:styleId="ListParagraph">
    <w:name w:val="List Paragraph"/>
    <w:basedOn w:val="Normal"/>
    <w:uiPriority w:val="34"/>
    <w:qFormat/>
    <w:rsid w:val="005C4AC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50297"/>
    <w:pPr>
      <w:spacing w:line="259" w:lineRule="auto"/>
      <w:outlineLvl w:val="9"/>
    </w:pPr>
    <w:rPr>
      <w:b w:val="0"/>
      <w:color w:val="2C323F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rsid w:val="00050297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050297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rsid w:val="00050297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0502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rsid w:val="00050297"/>
    <w:pPr>
      <w:spacing w:after="100"/>
      <w:ind w:left="840"/>
    </w:pPr>
  </w:style>
  <w:style w:type="character" w:customStyle="1" w:styleId="hljs-keyword">
    <w:name w:val="hljs-keyword"/>
    <w:basedOn w:val="DefaultParagraphFont"/>
    <w:rsid w:val="002B2FD8"/>
  </w:style>
  <w:style w:type="character" w:customStyle="1" w:styleId="hljs-parameter">
    <w:name w:val="hljs-parameter"/>
    <w:basedOn w:val="DefaultParagraphFont"/>
    <w:rsid w:val="002B2FD8"/>
  </w:style>
  <w:style w:type="character" w:customStyle="1" w:styleId="hljs-string">
    <w:name w:val="hljs-string"/>
    <w:basedOn w:val="DefaultParagraphFont"/>
    <w:rsid w:val="0063247E"/>
  </w:style>
  <w:style w:type="paragraph" w:styleId="NoSpacing">
    <w:name w:val="No Spacing"/>
    <w:link w:val="NoSpacingChar"/>
    <w:uiPriority w:val="1"/>
    <w:qFormat/>
    <w:rsid w:val="00695F35"/>
    <w:rPr>
      <w:color w:val="5E5E5E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C80AFA"/>
    <w:rPr>
      <w:color w:val="5E5E5E" w:themeColor="text2"/>
      <w:sz w:val="20"/>
      <w:szCs w:val="20"/>
    </w:rPr>
  </w:style>
  <w:style w:type="table" w:styleId="GridTable4-Accent1">
    <w:name w:val="Grid Table 4 Accent 1"/>
    <w:basedOn w:val="TableNormal"/>
    <w:uiPriority w:val="49"/>
    <w:rsid w:val="00C94B7B"/>
    <w:tblPr>
      <w:tblStyleRowBandSize w:val="1"/>
      <w:tblStyleColBandSize w:val="1"/>
      <w:tblBorders>
        <w:top w:val="single" w:sz="4" w:space="0" w:color="7D8BA5" w:themeColor="accent1" w:themeTint="99"/>
        <w:left w:val="single" w:sz="4" w:space="0" w:color="7D8BA5" w:themeColor="accent1" w:themeTint="99"/>
        <w:bottom w:val="single" w:sz="4" w:space="0" w:color="7D8BA5" w:themeColor="accent1" w:themeTint="99"/>
        <w:right w:val="single" w:sz="4" w:space="0" w:color="7D8BA5" w:themeColor="accent1" w:themeTint="99"/>
        <w:insideH w:val="single" w:sz="4" w:space="0" w:color="7D8BA5" w:themeColor="accent1" w:themeTint="99"/>
        <w:insideV w:val="single" w:sz="4" w:space="0" w:color="7D8BA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B4455" w:themeColor="accent1"/>
          <w:left w:val="single" w:sz="4" w:space="0" w:color="3B4455" w:themeColor="accent1"/>
          <w:bottom w:val="single" w:sz="4" w:space="0" w:color="3B4455" w:themeColor="accent1"/>
          <w:right w:val="single" w:sz="4" w:space="0" w:color="3B4455" w:themeColor="accent1"/>
          <w:insideH w:val="nil"/>
          <w:insideV w:val="nil"/>
        </w:tcBorders>
        <w:shd w:val="clear" w:color="auto" w:fill="3B4455" w:themeFill="accent1"/>
      </w:tcPr>
    </w:tblStylePr>
    <w:tblStylePr w:type="lastRow">
      <w:rPr>
        <w:b/>
        <w:bCs/>
      </w:rPr>
      <w:tblPr/>
      <w:tcPr>
        <w:tcBorders>
          <w:top w:val="double" w:sz="4" w:space="0" w:color="3B445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8E1" w:themeFill="accent1" w:themeFillTint="33"/>
      </w:tcPr>
    </w:tblStylePr>
    <w:tblStylePr w:type="band1Horz">
      <w:tblPr/>
      <w:tcPr>
        <w:shd w:val="clear" w:color="auto" w:fill="D3D8E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file:///\\cptfile01\Dept\2230\91_ICD_Manual\014496\SPECIFICATION_DOCUMENT\Example_Specification_Document.docx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4496\AppData\Roaming\Microsoft\Templates\Geometric%20student%20report.dotx" TargetMode="External"/></Relationships>
</file>

<file path=word/theme/theme1.xml><?xml version="1.0" encoding="utf-8"?>
<a:theme xmlns:a="http://schemas.openxmlformats.org/drawingml/2006/main" name="MSR">
  <a:themeElements>
    <a:clrScheme name="M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FF1571"/>
      </a:accent2>
      <a:accent3>
        <a:srgbClr val="FDC082"/>
      </a:accent3>
      <a:accent4>
        <a:srgbClr val="C9DDE5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illSans">
      <a:majorFont>
        <a:latin typeface="Arial Black"/>
        <a:ea typeface=""/>
        <a:cs typeface=""/>
      </a:majorFont>
      <a:minorFont>
        <a:latin typeface="Gill Sans MT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BEE7B5EC-5714-E248-8BF3-EA9E1DF22420}" vid="{AE48099E-E8E2-3541-8D32-170253DAFA5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ICD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699111-9D6F-4FD1-899A-4E0B300B19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9C2606-6035-49A0-8211-65DEE79E89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DE1A47-5C16-4CBF-90B0-BC2DEED23AB8}">
  <ds:schemaRefs>
    <ds:schemaRef ds:uri="71af3243-3dd4-4a8d-8c0d-dd76da1f02a5"/>
    <ds:schemaRef ds:uri="http://purl.org/dc/terms/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16c05727-aa75-4e4a-9b5f-8a80a1165891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D55E3489-42B0-463B-AA6C-1EE884275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Geometric student report.dotx</Template>
  <TotalTime>0</TotalTime>
  <Pages>10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Human Resource General Information System (HRGIS)</vt:lpstr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Human Resource General Information System (HRGIS)</dc:title>
  <dc:subject>Specification Document</dc:subject>
  <dc:creator/>
  <cp:keywords/>
  <dc:description/>
  <cp:lastModifiedBy/>
  <cp:revision>1</cp:revision>
  <dcterms:created xsi:type="dcterms:W3CDTF">2021-10-26T09:00:00Z</dcterms:created>
  <dcterms:modified xsi:type="dcterms:W3CDTF">2021-11-08T09:50:00Z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