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4513046"/>
        <w:docPartObj>
          <w:docPartGallery w:val="Cover Pages"/>
          <w:docPartUnique/>
        </w:docPartObj>
      </w:sdtPr>
      <w:sdtEndPr>
        <w:rPr>
          <w:rFonts w:ascii="Arial Black" w:hAnsi="Arial Black" w:cs="Arial"/>
          <w:color w:val="3B4455" w:themeColor="accent1"/>
          <w:sz w:val="72"/>
          <w:szCs w:val="72"/>
        </w:rPr>
      </w:sdtEndPr>
      <w:sdtContent>
        <w:p w:rsidR="00C80AFA" w:rsidRDefault="00C80AFA"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A7A9A" w:rsidRDefault="00B73568" w:rsidP="008129D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78924399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129D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8129D9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KANCHANA.S</w:t>
                                </w:r>
                              </w:p>
                              <w:p w:rsidR="00CA7A9A" w:rsidRDefault="00B7356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A7A9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ICD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721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CA7A9A" w:rsidRDefault="00B73568" w:rsidP="008129D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129D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8129D9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KANCHANA.S</w:t>
                          </w:r>
                        </w:p>
                        <w:p w:rsidR="00CA7A9A" w:rsidRDefault="00B7356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A7A9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ICD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A7A9A" w:rsidRDefault="00CA7A9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  <w:p w:rsidR="00CA7A9A" w:rsidRDefault="00CA7A9A"/>
                              <w:p w:rsidR="00CA7A9A" w:rsidRDefault="00CA7A9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5824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A7A9A" w:rsidRDefault="00CA7A9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  <w:p w:rsidR="00CA7A9A" w:rsidRDefault="00CA7A9A"/>
                        <w:p w:rsidR="00CA7A9A" w:rsidRDefault="00CA7A9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A7A9A" w:rsidRPr="00140215" w:rsidRDefault="00CA7A9A" w:rsidP="00C80AFA">
                                <w:pPr>
                                  <w:jc w:val="right"/>
                                  <w:rPr>
                                    <w:rStyle w:val="Heading1Char"/>
                                  </w:rPr>
                                </w:pPr>
                              </w:p>
                              <w:p w:rsidR="00CA7A9A" w:rsidRDefault="00CA7A9A"/>
                              <w:bookmarkStart w:id="0" w:name="_Toc87375129"/>
                              <w:p w:rsidR="00CA7A9A" w:rsidRPr="006D35A4" w:rsidRDefault="00B73568" w:rsidP="006D35A4">
                                <w:pPr>
                                  <w:pStyle w:val="NoSpacing"/>
                                  <w:jc w:val="right"/>
                                  <w:rPr>
                                    <w:rStyle w:val="Heading1Char"/>
                                    <w:rFonts w:asciiTheme="minorHAnsi" w:eastAsiaTheme="minorHAnsi" w:hAnsiTheme="minorHAnsi" w:cstheme="minorBidi"/>
                                    <w:b w:val="0"/>
                                    <w:bCs w:val="0"/>
                                    <w:color w:val="5E5E5E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Style w:val="Heading1Char"/>
                                      <w:rFonts w:asciiTheme="minorHAnsi" w:eastAsiaTheme="minorHAnsi" w:hAnsiTheme="minorHAnsi" w:cstheme="minorBidi"/>
                                      <w:b w:val="0"/>
                                      <w:bCs w:val="0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Heading1Char"/>
                                    </w:rPr>
                                  </w:sdtEndPr>
                                  <w:sdtContent>
                                    <w:r w:rsidR="00CA7A9A" w:rsidRPr="006D35A4">
                                      <w:rPr>
                                        <w:rStyle w:val="Heading1Char"/>
                                        <w:rFonts w:asciiTheme="minorHAnsi" w:eastAsiaTheme="minorHAnsi" w:hAnsiTheme="minorHAnsi" w:cstheme="minorBidi"/>
                                        <w:b w:val="0"/>
                                        <w:bCs w:val="0"/>
                                      </w:rPr>
                                      <w:t>Human Resource General Information System (HRGIS)</w:t>
                                    </w:r>
                                    <w:r w:rsidR="00FB18FD" w:rsidRPr="006D35A4">
                                      <w:rPr>
                                        <w:rStyle w:val="Heading1Char"/>
                                        <w:rFonts w:asciiTheme="minorHAnsi" w:eastAsiaTheme="minorHAnsi" w:hAnsiTheme="minorHAnsi" w:cstheme="minorBidi"/>
                                        <w:b w:val="0"/>
                                        <w:bCs w:val="0"/>
                                      </w:rPr>
                                      <w:t xml:space="preserve"> for Training</w:t>
                                    </w:r>
                                  </w:sdtContent>
                                </w:sdt>
                                <w:bookmarkEnd w:id="0"/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A7A9A" w:rsidRDefault="00CA7A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Specification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6192;visibility:visible;mso-wrap-style:square;mso-width-percent:0;mso-height-percent:363;mso-top-percent:300;mso-wrap-distance-left:9pt;mso-wrap-distance-top:0;mso-wrap-distance-right:9pt;mso-wrap-distance-bottom:0;mso-position-horizontal:center;mso-position-horizontal-relative:page;mso-position-vertical-relative:page;mso-width-percent:0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" filled="f" stroked="f" strokeweight=".5pt">
                    <v:textbox inset="126pt,0,54pt,0">
                      <w:txbxContent>
                        <w:p w:rsidR="00CA7A9A" w:rsidRPr="00140215" w:rsidRDefault="00CA7A9A" w:rsidP="00C80AFA">
                          <w:pPr>
                            <w:jc w:val="right"/>
                            <w:rPr>
                              <w:rStyle w:val="Heading1Char"/>
                            </w:rPr>
                          </w:pPr>
                        </w:p>
                        <w:p w:rsidR="00CA7A9A" w:rsidRDefault="00CA7A9A"/>
                        <w:bookmarkStart w:id="1" w:name="_Toc87375129"/>
                        <w:p w:rsidR="00CA7A9A" w:rsidRPr="006D35A4" w:rsidRDefault="00B73568" w:rsidP="006D35A4">
                          <w:pPr>
                            <w:pStyle w:val="NoSpacing"/>
                            <w:jc w:val="right"/>
                            <w:rPr>
                              <w:rStyle w:val="Heading1Char"/>
                              <w:rFonts w:asciiTheme="minorHAnsi" w:eastAsiaTheme="minorHAnsi" w:hAnsiTheme="minorHAnsi" w:cstheme="minorBidi"/>
                              <w:b w:val="0"/>
                              <w:bCs w:val="0"/>
                              <w:color w:val="5E5E5E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Style w:val="Heading1Char"/>
                                <w:rFonts w:asciiTheme="minorHAnsi" w:eastAsiaTheme="minorHAnsi" w:hAnsiTheme="minorHAnsi" w:cstheme="minorBidi"/>
                                <w:b w:val="0"/>
                                <w:bCs w:val="0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Heading1Char"/>
                              </w:rPr>
                            </w:sdtEndPr>
                            <w:sdtContent>
                              <w:r w:rsidR="00CA7A9A" w:rsidRPr="006D35A4">
                                <w:rPr>
                                  <w:rStyle w:val="Heading1Char"/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</w:rPr>
                                <w:t>Human Resource General Information System (HRGIS)</w:t>
                              </w:r>
                              <w:r w:rsidR="00FB18FD" w:rsidRPr="006D35A4">
                                <w:rPr>
                                  <w:rStyle w:val="Heading1Char"/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</w:rPr>
                                <w:t xml:space="preserve"> for Training</w:t>
                              </w:r>
                            </w:sdtContent>
                          </w:sdt>
                          <w:bookmarkEnd w:id="1"/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A7A9A" w:rsidRDefault="00CA7A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Specification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80AFA" w:rsidRDefault="00C80AFA">
          <w:pPr>
            <w:rPr>
              <w:rFonts w:ascii="Arial Black" w:hAnsi="Arial Black" w:cs="Arial"/>
              <w:color w:val="3B4455" w:themeColor="accent1"/>
              <w:sz w:val="72"/>
              <w:szCs w:val="72"/>
            </w:rPr>
          </w:pPr>
          <w:r>
            <w:rPr>
              <w:rFonts w:ascii="Arial Black" w:hAnsi="Arial Black" w:cs="Arial"/>
              <w:color w:val="3B4455" w:themeColor="accent1"/>
              <w:sz w:val="72"/>
              <w:szCs w:val="72"/>
            </w:rPr>
            <w:br w:type="page"/>
          </w:r>
        </w:p>
      </w:sdtContent>
    </w:sdt>
    <w:sdt>
      <w:sdtPr>
        <w:rPr>
          <w:bCs w:val="0"/>
          <w:color w:val="auto"/>
          <w:sz w:val="28"/>
          <w:szCs w:val="28"/>
        </w:rPr>
        <w:id w:val="-870146983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F3417A" w:rsidRPr="00930EB3" w:rsidRDefault="00F3417A" w:rsidP="00F3417A">
          <w:pPr>
            <w:pStyle w:val="TOCHeading"/>
            <w:rPr>
              <w:rStyle w:val="Heading1Char"/>
            </w:rPr>
          </w:pPr>
          <w:r w:rsidRPr="00930EB3">
            <w:rPr>
              <w:rStyle w:val="Heading1Char"/>
            </w:rPr>
            <w:t>Table of Contents</w:t>
          </w:r>
        </w:p>
        <w:p w:rsidR="00930EB3" w:rsidRDefault="00930E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r:id="rId12" w:anchor="_Toc87375129" w:history="1">
            <w:r w:rsidRPr="00FE145C">
              <w:rPr>
                <w:rStyle w:val="Hyperlink"/>
                <w:rFonts w:eastAsiaTheme="minorHAnsi"/>
                <w:noProof/>
              </w:rPr>
              <w:t>Human Resource General Information System (HRGIS) for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_Toc87375129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0" w:history="1">
            <w:r w:rsidR="00930EB3" w:rsidRPr="00FE145C">
              <w:rPr>
                <w:rStyle w:val="Hyperlink"/>
                <w:noProof/>
              </w:rPr>
              <w:t>Revision History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_Toc87375130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2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1" w:history="1">
            <w:r w:rsidR="00930EB3" w:rsidRPr="00FE145C">
              <w:rPr>
                <w:rStyle w:val="Hyperlink"/>
                <w:noProof/>
              </w:rPr>
              <w:t>System Overview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_Toc87375131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3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2" w:history="1">
            <w:r w:rsidR="00930EB3" w:rsidRPr="00FE145C">
              <w:rPr>
                <w:rStyle w:val="Hyperlink"/>
                <w:noProof/>
              </w:rPr>
              <w:t>User Interface List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_Toc87375132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4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3" w:history="1">
            <w:r w:rsidR="00930EB3" w:rsidRPr="00FE145C">
              <w:rPr>
                <w:rStyle w:val="Hyperlink"/>
                <w:noProof/>
              </w:rPr>
              <w:t>Design and Specification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_Toc87375133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4" w:history="1">
            <w:r w:rsidR="00930EB3" w:rsidRPr="00FE145C">
              <w:rPr>
                <w:rStyle w:val="Hyperlink"/>
                <w:noProof/>
              </w:rPr>
              <w:t>1.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Training Master Control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_Toc87375134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5" w:history="1">
            <w:r w:rsidR="00930EB3" w:rsidRPr="00FE145C">
              <w:rPr>
                <w:rStyle w:val="Hyperlink"/>
                <w:noProof/>
              </w:rPr>
              <w:t>2.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Input Training Result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_Toc87375135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9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6" w:history="1">
            <w:r w:rsidR="00930EB3" w:rsidRPr="00FE145C">
              <w:rPr>
                <w:rStyle w:val="Hyperlink"/>
                <w:noProof/>
              </w:rPr>
              <w:t>3.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Change Course No. and Course Name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_Toc87375136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10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7" w:history="1">
            <w:r w:rsidR="00930EB3" w:rsidRPr="00FE145C">
              <w:rPr>
                <w:rStyle w:val="Hyperlink"/>
                <w:noProof/>
              </w:rPr>
              <w:t>4.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Input Training Result by Group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_Toc87375137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10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8" w:history="1">
            <w:r w:rsidR="00930EB3" w:rsidRPr="00FE145C">
              <w:rPr>
                <w:rStyle w:val="Hyperlink"/>
                <w:noProof/>
              </w:rPr>
              <w:t>5.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Register Trainee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_Toc87375138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10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39" w:history="1">
            <w:r w:rsidR="00930EB3" w:rsidRPr="00FE145C">
              <w:rPr>
                <w:rStyle w:val="Hyperlink"/>
                <w:noProof/>
              </w:rPr>
              <w:t>6.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Training Confirmation Sheet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_Toc87375139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10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0" w:history="1">
            <w:r w:rsidR="00930EB3" w:rsidRPr="00FE145C">
              <w:rPr>
                <w:rStyle w:val="Hyperlink"/>
                <w:noProof/>
              </w:rPr>
              <w:t>7.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  <w:cs/>
                <w:lang w:bidi="th-TH"/>
              </w:rPr>
              <w:t>ใบเซ็นชื่อ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_Toc87375140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11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1" w:history="1">
            <w:r w:rsidR="00930EB3" w:rsidRPr="00FE145C">
              <w:rPr>
                <w:rStyle w:val="Hyperlink"/>
                <w:noProof/>
              </w:rPr>
              <w:t>8.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Training Result Report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_Toc87375141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14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2" w:history="1">
            <w:r w:rsidR="00930EB3" w:rsidRPr="00FE145C">
              <w:rPr>
                <w:rStyle w:val="Hyperlink"/>
                <w:noProof/>
              </w:rPr>
              <w:t>9.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Current Manpower Report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_Toc87375142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3" w:history="1">
            <w:r w:rsidR="00930EB3" w:rsidRPr="00FE145C">
              <w:rPr>
                <w:rStyle w:val="Hyperlink"/>
                <w:noProof/>
              </w:rPr>
              <w:t>10.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Score of trainee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_Toc87375143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4" w:history="1">
            <w:r w:rsidR="00930EB3" w:rsidRPr="00FE145C">
              <w:rPr>
                <w:rStyle w:val="Hyperlink"/>
                <w:noProof/>
              </w:rPr>
              <w:t>11.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  <w:cs/>
                <w:lang w:bidi="th-TH"/>
              </w:rPr>
              <w:t xml:space="preserve">แบบประเมิน </w:t>
            </w:r>
            <w:r w:rsidR="00930EB3" w:rsidRPr="00FE145C">
              <w:rPr>
                <w:rStyle w:val="Hyperlink"/>
                <w:noProof/>
              </w:rPr>
              <w:t>Course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_Toc87375144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5" w:history="1">
            <w:r w:rsidR="00930EB3" w:rsidRPr="00FE145C">
              <w:rPr>
                <w:rStyle w:val="Hyperlink"/>
                <w:noProof/>
              </w:rPr>
              <w:t>12.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  <w:cs/>
                <w:lang w:bidi="th-TH"/>
              </w:rPr>
              <w:t xml:space="preserve">แบบประเมิน </w:t>
            </w:r>
            <w:r w:rsidR="00930EB3" w:rsidRPr="00FE145C">
              <w:rPr>
                <w:rStyle w:val="Hyperlink"/>
                <w:noProof/>
              </w:rPr>
              <w:t xml:space="preserve">Trainee </w:t>
            </w:r>
            <w:r w:rsidR="00930EB3" w:rsidRPr="00FE145C">
              <w:rPr>
                <w:rStyle w:val="Hyperlink"/>
                <w:noProof/>
                <w:cs/>
                <w:lang w:bidi="th-TH"/>
              </w:rPr>
              <w:t>ตามรายชื่อ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_Toc87375145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6" w:history="1">
            <w:r w:rsidR="00930EB3" w:rsidRPr="00FE145C">
              <w:rPr>
                <w:rStyle w:val="Hyperlink"/>
                <w:noProof/>
              </w:rPr>
              <w:t>13.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  <w:cs/>
                <w:lang w:bidi="th-TH"/>
              </w:rPr>
              <w:t xml:space="preserve">แบบประเมิน </w:t>
            </w:r>
            <w:r w:rsidR="00930EB3" w:rsidRPr="00FE145C">
              <w:rPr>
                <w:rStyle w:val="Hyperlink"/>
                <w:noProof/>
              </w:rPr>
              <w:t>Trainer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_Toc87375146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7" w:history="1">
            <w:r w:rsidR="00930EB3" w:rsidRPr="00FE145C">
              <w:rPr>
                <w:rStyle w:val="Hyperlink"/>
                <w:noProof/>
              </w:rPr>
              <w:t>14.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Employee Data Report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_Toc87375147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8" w:history="1">
            <w:r w:rsidR="00930EB3" w:rsidRPr="00FE145C">
              <w:rPr>
                <w:rStyle w:val="Hyperlink"/>
                <w:noProof/>
              </w:rPr>
              <w:t>15.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Couse Detail and Number of Employee Report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_Toc87375148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49" w:history="1">
            <w:r w:rsidR="00930EB3" w:rsidRPr="00FE145C">
              <w:rPr>
                <w:rStyle w:val="Hyperlink"/>
                <w:noProof/>
              </w:rPr>
              <w:t>16.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Assy Skill Map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_Toc87375149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50" w:history="1">
            <w:r w:rsidR="00930EB3" w:rsidRPr="00FE145C">
              <w:rPr>
                <w:rStyle w:val="Hyperlink"/>
                <w:noProof/>
              </w:rPr>
              <w:t>17.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Education of Employee Report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_Toc87375150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51" w:history="1">
            <w:r w:rsidR="00930EB3" w:rsidRPr="00FE145C">
              <w:rPr>
                <w:rStyle w:val="Hyperlink"/>
                <w:noProof/>
              </w:rPr>
              <w:t>18.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Promotion Report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_Toc87375151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930EB3" w:rsidRDefault="00B73568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75152" w:history="1">
            <w:r w:rsidR="00930EB3" w:rsidRPr="00FE145C">
              <w:rPr>
                <w:rStyle w:val="Hyperlink"/>
                <w:noProof/>
              </w:rPr>
              <w:t>19.</w:t>
            </w:r>
            <w:r w:rsidR="00930EB3"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="00930EB3" w:rsidRPr="00FE145C">
              <w:rPr>
                <w:rStyle w:val="Hyperlink"/>
                <w:noProof/>
              </w:rPr>
              <w:t>Target Group of Training</w:t>
            </w:r>
            <w:r w:rsidR="00930EB3">
              <w:rPr>
                <w:noProof/>
                <w:webHidden/>
              </w:rPr>
              <w:tab/>
            </w:r>
            <w:r w:rsidR="00930EB3">
              <w:rPr>
                <w:noProof/>
                <w:webHidden/>
              </w:rPr>
              <w:fldChar w:fldCharType="begin"/>
            </w:r>
            <w:r w:rsidR="00930EB3">
              <w:rPr>
                <w:noProof/>
                <w:webHidden/>
              </w:rPr>
              <w:instrText xml:space="preserve"> PAGEREF _Toc87375152 \h </w:instrText>
            </w:r>
            <w:r w:rsidR="00930EB3">
              <w:rPr>
                <w:noProof/>
                <w:webHidden/>
              </w:rPr>
            </w:r>
            <w:r w:rsidR="00930EB3">
              <w:rPr>
                <w:noProof/>
                <w:webHidden/>
              </w:rPr>
              <w:fldChar w:fldCharType="separate"/>
            </w:r>
            <w:r w:rsidR="00930EB3">
              <w:rPr>
                <w:noProof/>
                <w:webHidden/>
              </w:rPr>
              <w:t>15</w:t>
            </w:r>
            <w:r w:rsidR="00930EB3">
              <w:rPr>
                <w:noProof/>
                <w:webHidden/>
              </w:rPr>
              <w:fldChar w:fldCharType="end"/>
            </w:r>
          </w:hyperlink>
        </w:p>
        <w:p w:rsidR="00F3417A" w:rsidRDefault="00930EB3" w:rsidP="00F3417A">
          <w:r>
            <w:fldChar w:fldCharType="end"/>
          </w:r>
        </w:p>
      </w:sdtContent>
    </w:sdt>
    <w:p w:rsidR="00014614" w:rsidRDefault="00F3417A" w:rsidP="0009398B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t xml:space="preserve"> </w:t>
      </w:r>
      <w:r w:rsidR="00014614">
        <w:br w:type="page"/>
      </w:r>
    </w:p>
    <w:p w:rsidR="00FE493E" w:rsidRDefault="00206DB2" w:rsidP="006D35A4">
      <w:pPr>
        <w:pStyle w:val="Heading1"/>
      </w:pPr>
      <w:bookmarkStart w:id="2" w:name="_Toc87375130"/>
      <w:r>
        <w:lastRenderedPageBreak/>
        <w:t>Revision History</w:t>
      </w:r>
      <w:bookmarkEnd w:id="2"/>
    </w:p>
    <w:tbl>
      <w:tblPr>
        <w:tblStyle w:val="GridTable4-Accent1"/>
        <w:tblpPr w:leftFromText="180" w:rightFromText="180" w:vertAnchor="text" w:horzAnchor="margin" w:tblpY="83"/>
        <w:tblW w:w="5000" w:type="pct"/>
        <w:tblLook w:val="06A0" w:firstRow="1" w:lastRow="0" w:firstColumn="1" w:lastColumn="0" w:noHBand="1" w:noVBand="1"/>
      </w:tblPr>
      <w:tblGrid>
        <w:gridCol w:w="1343"/>
        <w:gridCol w:w="3149"/>
        <w:gridCol w:w="3149"/>
        <w:gridCol w:w="3149"/>
      </w:tblGrid>
      <w:tr w:rsidR="006D35A4" w:rsidTr="006D35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:rsidR="006D35A4" w:rsidRPr="00400020" w:rsidRDefault="006D35A4" w:rsidP="006D35A4">
            <w:pPr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Date</w:t>
            </w:r>
          </w:p>
        </w:tc>
        <w:tc>
          <w:tcPr>
            <w:tcW w:w="1459" w:type="pct"/>
          </w:tcPr>
          <w:p w:rsidR="006D35A4" w:rsidRPr="00400020" w:rsidRDefault="006D35A4" w:rsidP="006D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Author</w:t>
            </w:r>
          </w:p>
        </w:tc>
        <w:tc>
          <w:tcPr>
            <w:tcW w:w="1459" w:type="pct"/>
          </w:tcPr>
          <w:p w:rsidR="006D35A4" w:rsidRPr="00400020" w:rsidRDefault="006D35A4" w:rsidP="006D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Description</w:t>
            </w:r>
          </w:p>
        </w:tc>
        <w:tc>
          <w:tcPr>
            <w:tcW w:w="1459" w:type="pct"/>
          </w:tcPr>
          <w:p w:rsidR="006D35A4" w:rsidRPr="00400020" w:rsidRDefault="006D35A4" w:rsidP="006D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Approve by</w:t>
            </w:r>
          </w:p>
        </w:tc>
      </w:tr>
      <w:tr w:rsidR="006D35A4" w:rsidTr="006D35A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  <w:r w:rsidRPr="00EA0860">
              <w:rPr>
                <w:rFonts w:eastAsiaTheme="majorEastAsia" w:cstheme="majorBidi"/>
                <w:b w:val="0"/>
                <w:bCs w:val="0"/>
              </w:rPr>
              <w:t>29-Nov-21</w:t>
            </w: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KANCHANA.S</w:t>
            </w: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Initial create</w:t>
            </w: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  <w:tr w:rsidR="006D35A4" w:rsidTr="006D35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  <w:tr w:rsidR="006D35A4" w:rsidTr="006D35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  <w:tr w:rsidR="006D35A4" w:rsidTr="006D35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</w:tbl>
    <w:p w:rsidR="00FE493E" w:rsidRDefault="00FE493E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br w:type="page"/>
      </w:r>
    </w:p>
    <w:p w:rsidR="00FE493E" w:rsidRDefault="00FE493E" w:rsidP="006D35A4">
      <w:pPr>
        <w:pStyle w:val="Heading1"/>
      </w:pPr>
      <w:bookmarkStart w:id="3" w:name="_Toc87375131"/>
      <w:r>
        <w:lastRenderedPageBreak/>
        <w:t>System Overview</w:t>
      </w:r>
      <w:bookmarkEnd w:id="3"/>
    </w:p>
    <w:p w:rsidR="00BA4FA0" w:rsidRPr="00BA4FA0" w:rsidRDefault="00943337" w:rsidP="00BA4FA0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-110359</wp:posOffset>
                </wp:positionH>
                <wp:positionV relativeFrom="paragraph">
                  <wp:posOffset>118110</wp:posOffset>
                </wp:positionV>
                <wp:extent cx="7116445" cy="2916621"/>
                <wp:effectExtent l="0" t="0" r="27305" b="17145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6445" cy="2916621"/>
                        </a:xfrm>
                        <a:prstGeom prst="roundRect">
                          <a:avLst>
                            <a:gd name="adj" fmla="val 3590"/>
                          </a:avLst>
                        </a:prstGeom>
                        <a:noFill/>
                        <a:ln w="12700" cap="flat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78EB43" id="Rounded Rectangle 123" o:spid="_x0000_s1026" style="position:absolute;margin-left:-8.7pt;margin-top:9.3pt;width:560.35pt;height:229.6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3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" filled="f" strokecolor="gray [1629]" strokeweight="1pt">
                <v:stroke miterlimit="4" joinstyle="miter"/>
                <v:textbox inset="3pt,3pt,3pt,3pt"/>
              </v:roundrect>
            </w:pict>
          </mc:Fallback>
        </mc:AlternateContent>
      </w:r>
    </w:p>
    <w:p w:rsidR="00282689" w:rsidRDefault="000B45FD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81D1BE" wp14:editId="2658080B">
                <wp:simplePos x="0" y="0"/>
                <wp:positionH relativeFrom="column">
                  <wp:posOffset>1730783</wp:posOffset>
                </wp:positionH>
                <wp:positionV relativeFrom="paragraph">
                  <wp:posOffset>549670</wp:posOffset>
                </wp:positionV>
                <wp:extent cx="629728" cy="543164"/>
                <wp:effectExtent l="38100" t="38100" r="37465" b="47625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8" cy="543164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9BF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2" o:spid="_x0000_s1026" type="#_x0000_t32" style="position:absolute;margin-left:136.3pt;margin-top:43.3pt;width:49.6pt;height:42.7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" strokeweight="3pt">
                <v:stroke startarrow="block" endarrow="block" miterlimit="4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CACB6B2" wp14:editId="78E98D46">
                <wp:simplePos x="0" y="0"/>
                <wp:positionH relativeFrom="column">
                  <wp:posOffset>4002657</wp:posOffset>
                </wp:positionH>
                <wp:positionV relativeFrom="paragraph">
                  <wp:posOffset>1639032</wp:posOffset>
                </wp:positionV>
                <wp:extent cx="629728" cy="543164"/>
                <wp:effectExtent l="38100" t="38100" r="37465" b="476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8" cy="543164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47705" id="Straight Arrow Connector 91" o:spid="_x0000_s1026" type="#_x0000_t32" style="position:absolute;margin-left:315.15pt;margin-top:129.05pt;width:49.6pt;height:42.7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" strokeweight="3pt">
                <v:stroke startarrow="block" endarrow="block" miterlimit="4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3217461</wp:posOffset>
                </wp:positionH>
                <wp:positionV relativeFrom="paragraph">
                  <wp:posOffset>1086796</wp:posOffset>
                </wp:positionV>
                <wp:extent cx="0" cy="655607"/>
                <wp:effectExtent l="76200" t="38100" r="76200" b="4953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5607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F7429" id="Straight Arrow Connector 90" o:spid="_x0000_s1026" type="#_x0000_t32" style="position:absolute;margin-left:253.35pt;margin-top:85.55pt;width:0;height:51.6pt;flip:x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" strokeweight="3pt">
                <v:stroke startarrow="block" endarrow="block" miterlimit="4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34506</wp:posOffset>
                </wp:positionH>
                <wp:positionV relativeFrom="paragraph">
                  <wp:posOffset>819521</wp:posOffset>
                </wp:positionV>
                <wp:extent cx="1639019" cy="1319842"/>
                <wp:effectExtent l="0" t="0" r="18415" b="1397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9019" cy="1319842"/>
                          <a:chOff x="0" y="0"/>
                          <a:chExt cx="1639019" cy="1319842"/>
                        </a:xfrm>
                      </wpg:grpSpPr>
                      <wps:wsp>
                        <wps:cNvPr id="80" name="Rounded Rectangle 80"/>
                        <wps:cNvSpPr/>
                        <wps:spPr>
                          <a:xfrm>
                            <a:off x="0" y="0"/>
                            <a:ext cx="1639019" cy="869687"/>
                          </a:xfrm>
                          <a:prstGeom prst="roundRect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B735B5" w:rsidRPr="00943337" w:rsidRDefault="00B735B5" w:rsidP="00B735B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943337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41871" y="871268"/>
                            <a:ext cx="120770" cy="286625"/>
                          </a:xfrm>
                          <a:prstGeom prst="rect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8" name="Rounded Rectangle 88"/>
                        <wps:cNvSpPr/>
                        <wps:spPr>
                          <a:xfrm>
                            <a:off x="414068" y="1155940"/>
                            <a:ext cx="776414" cy="163902"/>
                          </a:xfrm>
                          <a:prstGeom prst="roundRect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:rsidR="000B45FD" w:rsidRDefault="000B45FD" w:rsidP="00B735B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9" o:spid="_x0000_s1029" style="position:absolute;margin-left:2.7pt;margin-top:64.55pt;width:129.05pt;height:103.9pt;z-index:251783168" coordsize="16390,13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">
                <v:roundrect id="Rounded Rectangle 80" o:spid="_x0000_s1030" style="position:absolute;width:16390;height:86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" filled="f" strokeweight="2pt">
                  <v:stroke miterlimit="4" joinstyle="miter"/>
                  <v:textbox inset="3pt,3pt,3pt,3pt">
                    <w:txbxContent>
                      <w:p w:rsidR="00B735B5" w:rsidRPr="00943337" w:rsidRDefault="00B735B5" w:rsidP="00B735B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943337">
                          <w:rPr>
                            <w:b/>
                            <w:bCs/>
                            <w:sz w:val="32"/>
                            <w:szCs w:val="32"/>
                          </w:rPr>
                          <w:t>USER</w:t>
                        </w:r>
                      </w:p>
                    </w:txbxContent>
                  </v:textbox>
                </v:roundrect>
                <v:rect id="Rectangle 87" o:spid="_x0000_s1031" style="position:absolute;left:7418;top:8712;width:1208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" filled="f" strokeweight="2pt">
                  <v:stroke miterlimit="4"/>
                  <v:textbox style="mso-fit-shape-to-text:t" inset="3pt,3pt,3pt,3pt"/>
                </v:rect>
                <v:roundrect id="Rounded Rectangle 88" o:spid="_x0000_s1032" style="position:absolute;left:4140;top:11559;width:7764;height:16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" filled="f" strokeweight="2pt">
                  <v:stroke miterlimit="4" joinstyle="miter"/>
                  <v:textbox inset="3pt,3pt,3pt,3pt">
                    <w:txbxContent>
                      <w:p w:rsidR="000B45FD" w:rsidRDefault="000B45FD" w:rsidP="00B735B5">
                        <w:pPr>
                          <w:jc w:val="center"/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4B88A1AB" wp14:editId="53AF0C3D">
                <wp:simplePos x="0" y="0"/>
                <wp:positionH relativeFrom="column">
                  <wp:posOffset>2424023</wp:posOffset>
                </wp:positionH>
                <wp:positionV relativeFrom="paragraph">
                  <wp:posOffset>1846065</wp:posOffset>
                </wp:positionV>
                <wp:extent cx="1517710" cy="819150"/>
                <wp:effectExtent l="0" t="0" r="25400" b="17145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710" cy="819150"/>
                        </a:xfrm>
                        <a:prstGeom prst="round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0B45FD" w:rsidRPr="000B45FD" w:rsidRDefault="000B45FD" w:rsidP="00B735B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CPTSVS52T</w:t>
                            </w:r>
                          </w:p>
                          <w:p w:rsidR="00B735B5" w:rsidRDefault="00B735B5" w:rsidP="00B735B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88A1AB" id="Rounded Rectangle 82" o:spid="_x0000_s1033" style="position:absolute;margin-left:190.85pt;margin-top:145.35pt;width:119.5pt;height:64.5pt;z-index:-25153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" filled="f" strokeweight="2pt">
                <v:stroke miterlimit="4" joinstyle="miter"/>
                <v:textbox style="mso-fit-shape-to-text:t" inset="3pt,3pt,3pt,3pt">
                  <w:txbxContent>
                    <w:p w:rsidR="000B45FD" w:rsidRPr="000B45FD" w:rsidRDefault="000B45FD" w:rsidP="00B735B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CPTSVS52T</w:t>
                      </w:r>
                    </w:p>
                    <w:p w:rsidR="00B735B5" w:rsidRDefault="00B735B5" w:rsidP="00B735B5">
                      <w:pPr>
                        <w:jc w:val="center"/>
                      </w:pP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4B2C91F7" wp14:editId="07E88268">
                <wp:simplePos x="0" y="0"/>
                <wp:positionH relativeFrom="column">
                  <wp:posOffset>4683760</wp:posOffset>
                </wp:positionH>
                <wp:positionV relativeFrom="paragraph">
                  <wp:posOffset>819150</wp:posOffset>
                </wp:positionV>
                <wp:extent cx="2052320" cy="1457325"/>
                <wp:effectExtent l="0" t="0" r="24130" b="28575"/>
                <wp:wrapNone/>
                <wp:docPr id="83" name="Flowchart: Magnetic Disk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457325"/>
                        </a:xfrm>
                        <a:prstGeom prst="flowChartMagneticDisk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0B45FD" w:rsidRPr="000B45FD" w:rsidRDefault="000B45FD" w:rsidP="000B45FD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CPTSVS52T/SQLEXPRESS</w:t>
                            </w:r>
                          </w:p>
                          <w:p w:rsidR="000B45FD" w:rsidRPr="000B45FD" w:rsidRDefault="000B45FD" w:rsidP="000B45FD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HRGIS</w:t>
                            </w:r>
                          </w:p>
                          <w:p w:rsidR="00B735B5" w:rsidRDefault="00B735B5" w:rsidP="000B45FD">
                            <w:pPr>
                              <w:contextualSpacing/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C91F7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83" o:spid="_x0000_s1034" type="#_x0000_t132" style="position:absolute;margin-left:368.8pt;margin-top:64.5pt;width:161.6pt;height:114.75pt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" filled="f" strokeweight="2pt">
                <v:stroke miterlimit="4" joinstyle="miter"/>
                <v:textbox inset="0,0,0,0">
                  <w:txbxContent>
                    <w:p w:rsidR="000B45FD" w:rsidRPr="000B45FD" w:rsidRDefault="000B45FD" w:rsidP="000B45FD">
                      <w:pPr>
                        <w:contextualSpacing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CPTSVS52T/SQLEXPRESS</w:t>
                      </w:r>
                    </w:p>
                    <w:p w:rsidR="000B45FD" w:rsidRPr="000B45FD" w:rsidRDefault="000B45FD" w:rsidP="000B45FD">
                      <w:pPr>
                        <w:contextualSpacing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HRGIS</w:t>
                      </w:r>
                    </w:p>
                    <w:p w:rsidR="00B735B5" w:rsidRDefault="00B735B5" w:rsidP="000B45FD">
                      <w:pPr>
                        <w:contextualSpacing/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19B045B5" wp14:editId="1A6EE355">
                <wp:simplePos x="0" y="0"/>
                <wp:positionH relativeFrom="column">
                  <wp:posOffset>2423795</wp:posOffset>
                </wp:positionH>
                <wp:positionV relativeFrom="paragraph">
                  <wp:posOffset>301625</wp:posOffset>
                </wp:positionV>
                <wp:extent cx="1586230" cy="819150"/>
                <wp:effectExtent l="0" t="0" r="13970" b="17145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230" cy="819150"/>
                        </a:xfrm>
                        <a:prstGeom prst="round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:rsidR="000B45FD" w:rsidRPr="000B45FD" w:rsidRDefault="000B45FD" w:rsidP="00B735B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CPTSVS52T</w:t>
                            </w:r>
                          </w:p>
                          <w:p w:rsidR="00B735B5" w:rsidRDefault="00B735B5" w:rsidP="00B735B5">
                            <w:pPr>
                              <w:jc w:val="center"/>
                            </w:pPr>
                            <w:r>
                              <w:t>Web Interface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B045B5" id="Rounded Rectangle 81" o:spid="_x0000_s1035" style="position:absolute;margin-left:190.85pt;margin-top:23.75pt;width:124.9pt;height:64.5pt;z-index:-25154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" filled="f" strokeweight="2pt">
                <v:stroke miterlimit="4" joinstyle="miter"/>
                <v:textbox style="mso-fit-shape-to-text:t" inset="3pt,3pt,3pt,3pt">
                  <w:txbxContent>
                    <w:p w:rsidR="000B45FD" w:rsidRPr="000B45FD" w:rsidRDefault="000B45FD" w:rsidP="00B735B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CPTSVS52T</w:t>
                      </w:r>
                    </w:p>
                    <w:p w:rsidR="00B735B5" w:rsidRDefault="00B735B5" w:rsidP="00B735B5">
                      <w:pPr>
                        <w:jc w:val="center"/>
                      </w:pPr>
                      <w:r>
                        <w:t>Web Interface</w:t>
                      </w:r>
                    </w:p>
                  </w:txbxContent>
                </v:textbox>
              </v:roundrect>
            </w:pict>
          </mc:Fallback>
        </mc:AlternateContent>
      </w:r>
      <w:r w:rsidR="00282689">
        <w:br w:type="page"/>
      </w:r>
    </w:p>
    <w:p w:rsidR="00CA7A9A" w:rsidRDefault="00CA7A9A" w:rsidP="00B735B5">
      <w:pPr>
        <w:pStyle w:val="Heading2"/>
        <w:numPr>
          <w:ilvl w:val="0"/>
          <w:numId w:val="0"/>
        </w:numPr>
        <w:sectPr w:rsidR="00CA7A9A" w:rsidSect="00D337AA"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 w:code="1"/>
          <w:pgMar w:top="720" w:right="720" w:bottom="720" w:left="720" w:header="432" w:footer="288" w:gutter="0"/>
          <w:pgNumType w:start="0"/>
          <w:cols w:space="708"/>
          <w:titlePg/>
          <w:docGrid w:linePitch="381"/>
        </w:sectPr>
      </w:pPr>
    </w:p>
    <w:p w:rsidR="00FE493E" w:rsidRDefault="00FE493E" w:rsidP="006D35A4">
      <w:pPr>
        <w:pStyle w:val="Heading1"/>
      </w:pPr>
      <w:bookmarkStart w:id="4" w:name="_Toc87375132"/>
      <w:r>
        <w:lastRenderedPageBreak/>
        <w:t>User Interface List</w:t>
      </w:r>
      <w:bookmarkEnd w:id="4"/>
    </w:p>
    <w:tbl>
      <w:tblPr>
        <w:tblStyle w:val="TableGrid"/>
        <w:tblW w:w="5007" w:type="pct"/>
        <w:tblLook w:val="04A0" w:firstRow="1" w:lastRow="0" w:firstColumn="1" w:lastColumn="0" w:noHBand="0" w:noVBand="1"/>
      </w:tblPr>
      <w:tblGrid>
        <w:gridCol w:w="573"/>
        <w:gridCol w:w="4176"/>
        <w:gridCol w:w="1268"/>
        <w:gridCol w:w="3444"/>
        <w:gridCol w:w="1669"/>
        <w:gridCol w:w="1669"/>
        <w:gridCol w:w="1611"/>
      </w:tblGrid>
      <w:tr w:rsidR="001673F1" w:rsidTr="007A5C1C">
        <w:tc>
          <w:tcPr>
            <w:tcW w:w="199" w:type="pct"/>
            <w:shd w:val="clear" w:color="auto" w:fill="auto"/>
          </w:tcPr>
          <w:p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No.</w:t>
            </w:r>
          </w:p>
        </w:tc>
        <w:tc>
          <w:tcPr>
            <w:tcW w:w="1449" w:type="pct"/>
            <w:shd w:val="clear" w:color="auto" w:fill="auto"/>
          </w:tcPr>
          <w:p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Page and functions</w:t>
            </w:r>
          </w:p>
        </w:tc>
        <w:tc>
          <w:tcPr>
            <w:tcW w:w="440" w:type="pct"/>
            <w:shd w:val="clear" w:color="auto" w:fill="auto"/>
          </w:tcPr>
          <w:p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Result</w:t>
            </w:r>
          </w:p>
        </w:tc>
        <w:tc>
          <w:tcPr>
            <w:tcW w:w="1195" w:type="pct"/>
            <w:shd w:val="clear" w:color="auto" w:fill="auto"/>
          </w:tcPr>
          <w:p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Notes</w:t>
            </w:r>
          </w:p>
        </w:tc>
        <w:tc>
          <w:tcPr>
            <w:tcW w:w="579" w:type="pct"/>
            <w:shd w:val="clear" w:color="auto" w:fill="auto"/>
          </w:tcPr>
          <w:p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Confirm date</w:t>
            </w:r>
          </w:p>
        </w:tc>
        <w:tc>
          <w:tcPr>
            <w:tcW w:w="579" w:type="pct"/>
            <w:shd w:val="clear" w:color="auto" w:fill="auto"/>
          </w:tcPr>
          <w:p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Confirm by</w:t>
            </w:r>
          </w:p>
        </w:tc>
        <w:tc>
          <w:tcPr>
            <w:tcW w:w="559" w:type="pct"/>
            <w:shd w:val="clear" w:color="auto" w:fill="auto"/>
          </w:tcPr>
          <w:p w:rsidR="001673F1" w:rsidRPr="00CA7A9A" w:rsidRDefault="001673F1" w:rsidP="001673F1">
            <w:pPr>
              <w:rPr>
                <w:b/>
                <w:bCs/>
              </w:rPr>
            </w:pPr>
            <w:proofErr w:type="spellStart"/>
            <w:r w:rsidRPr="00CA7A9A">
              <w:rPr>
                <w:b/>
                <w:bCs/>
              </w:rPr>
              <w:t>Dept</w:t>
            </w:r>
            <w:proofErr w:type="spellEnd"/>
          </w:p>
        </w:tc>
      </w:tr>
      <w:tr w:rsidR="001673F1" w:rsidTr="007A5C1C">
        <w:tc>
          <w:tcPr>
            <w:tcW w:w="19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1</w:t>
            </w:r>
          </w:p>
        </w:tc>
        <w:tc>
          <w:tcPr>
            <w:tcW w:w="144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  <w:r w:rsidRPr="0075233C">
              <w:rPr>
                <w:b/>
                <w:bCs/>
              </w:rPr>
              <w:t>Training Master Control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1673F1" w:rsidTr="007A5C1C">
        <w:tc>
          <w:tcPr>
            <w:tcW w:w="199" w:type="pct"/>
          </w:tcPr>
          <w:p w:rsidR="001673F1" w:rsidRDefault="001673F1" w:rsidP="001673F1">
            <w:pPr>
              <w:jc w:val="right"/>
            </w:pPr>
            <w:r>
              <w:t>1.1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1673F1" w:rsidRPr="00C6530F" w:rsidRDefault="001673F1" w:rsidP="001673F1">
            <w:r>
              <w:t>Program startup</w:t>
            </w:r>
          </w:p>
        </w:tc>
        <w:tc>
          <w:tcPr>
            <w:tcW w:w="440" w:type="pct"/>
          </w:tcPr>
          <w:p w:rsidR="001673F1" w:rsidRDefault="001673F1" w:rsidP="001673F1"/>
        </w:tc>
        <w:tc>
          <w:tcPr>
            <w:tcW w:w="1195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>
            <w:r>
              <w:t>10-Nov-21</w:t>
            </w:r>
          </w:p>
        </w:tc>
        <w:tc>
          <w:tcPr>
            <w:tcW w:w="579" w:type="pct"/>
          </w:tcPr>
          <w:p w:rsidR="001673F1" w:rsidRDefault="001673F1" w:rsidP="001673F1">
            <w:proofErr w:type="spellStart"/>
            <w:r>
              <w:t>Wanpen</w:t>
            </w:r>
            <w:proofErr w:type="spellEnd"/>
          </w:p>
        </w:tc>
        <w:tc>
          <w:tcPr>
            <w:tcW w:w="559" w:type="pct"/>
          </w:tcPr>
          <w:p w:rsidR="001673F1" w:rsidRDefault="001673F1" w:rsidP="001673F1">
            <w:r>
              <w:t>MTP</w:t>
            </w:r>
          </w:p>
        </w:tc>
      </w:tr>
      <w:tr w:rsidR="001673F1" w:rsidTr="007A5C1C">
        <w:tc>
          <w:tcPr>
            <w:tcW w:w="199" w:type="pct"/>
          </w:tcPr>
          <w:p w:rsidR="001673F1" w:rsidRDefault="001673F1" w:rsidP="001673F1">
            <w:pPr>
              <w:jc w:val="right"/>
            </w:pPr>
            <w:r>
              <w:t>1.2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1673F1" w:rsidRPr="00C6530F" w:rsidRDefault="001673F1" w:rsidP="006A28C0">
            <w:r>
              <w:t>Create course</w:t>
            </w:r>
          </w:p>
        </w:tc>
        <w:tc>
          <w:tcPr>
            <w:tcW w:w="440" w:type="pct"/>
          </w:tcPr>
          <w:p w:rsidR="001673F1" w:rsidRDefault="001673F1" w:rsidP="001673F1"/>
        </w:tc>
        <w:tc>
          <w:tcPr>
            <w:tcW w:w="1195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59" w:type="pct"/>
          </w:tcPr>
          <w:p w:rsidR="001673F1" w:rsidRDefault="001673F1" w:rsidP="001673F1"/>
        </w:tc>
      </w:tr>
      <w:tr w:rsidR="001673F1" w:rsidTr="007A5C1C">
        <w:tc>
          <w:tcPr>
            <w:tcW w:w="199" w:type="pct"/>
          </w:tcPr>
          <w:p w:rsidR="001673F1" w:rsidRDefault="001673F1" w:rsidP="001673F1">
            <w:pPr>
              <w:jc w:val="right"/>
            </w:pPr>
            <w:r>
              <w:t>1.3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1673F1" w:rsidRPr="00C6530F" w:rsidRDefault="001673F1" w:rsidP="006A28C0">
            <w:r>
              <w:t>Search course</w:t>
            </w:r>
          </w:p>
        </w:tc>
        <w:tc>
          <w:tcPr>
            <w:tcW w:w="440" w:type="pct"/>
          </w:tcPr>
          <w:p w:rsidR="001673F1" w:rsidRDefault="001673F1" w:rsidP="001673F1"/>
        </w:tc>
        <w:tc>
          <w:tcPr>
            <w:tcW w:w="1195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59" w:type="pct"/>
          </w:tcPr>
          <w:p w:rsidR="001673F1" w:rsidRDefault="001673F1" w:rsidP="001673F1"/>
        </w:tc>
      </w:tr>
      <w:tr w:rsidR="001673F1" w:rsidTr="007A5C1C">
        <w:tc>
          <w:tcPr>
            <w:tcW w:w="199" w:type="pct"/>
          </w:tcPr>
          <w:p w:rsidR="001673F1" w:rsidRDefault="001673F1" w:rsidP="001673F1">
            <w:pPr>
              <w:jc w:val="right"/>
            </w:pPr>
            <w:r>
              <w:t>1.4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1673F1" w:rsidRPr="00C6530F" w:rsidRDefault="001673F1" w:rsidP="006A28C0">
            <w:r>
              <w:t>Edit course</w:t>
            </w:r>
          </w:p>
        </w:tc>
        <w:tc>
          <w:tcPr>
            <w:tcW w:w="440" w:type="pct"/>
          </w:tcPr>
          <w:p w:rsidR="001673F1" w:rsidRDefault="001673F1" w:rsidP="001673F1"/>
        </w:tc>
        <w:tc>
          <w:tcPr>
            <w:tcW w:w="1195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59" w:type="pct"/>
          </w:tcPr>
          <w:p w:rsidR="001673F1" w:rsidRDefault="001673F1" w:rsidP="001673F1"/>
        </w:tc>
      </w:tr>
      <w:tr w:rsidR="001673F1" w:rsidTr="007A5C1C">
        <w:tc>
          <w:tcPr>
            <w:tcW w:w="199" w:type="pct"/>
          </w:tcPr>
          <w:p w:rsidR="001673F1" w:rsidRDefault="001673F1" w:rsidP="001673F1">
            <w:pPr>
              <w:jc w:val="right"/>
            </w:pPr>
            <w:r>
              <w:t>1.5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1673F1" w:rsidRPr="00C6530F" w:rsidRDefault="001673F1" w:rsidP="006A28C0">
            <w:r>
              <w:t>Delete course</w:t>
            </w:r>
          </w:p>
        </w:tc>
        <w:tc>
          <w:tcPr>
            <w:tcW w:w="440" w:type="pct"/>
          </w:tcPr>
          <w:p w:rsidR="001673F1" w:rsidRDefault="001673F1" w:rsidP="001673F1"/>
        </w:tc>
        <w:tc>
          <w:tcPr>
            <w:tcW w:w="1195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59" w:type="pct"/>
          </w:tcPr>
          <w:p w:rsidR="001673F1" w:rsidRDefault="001673F1" w:rsidP="001673F1"/>
        </w:tc>
      </w:tr>
      <w:tr w:rsidR="001673F1" w:rsidTr="007A5C1C">
        <w:tc>
          <w:tcPr>
            <w:tcW w:w="199" w:type="pct"/>
            <w:shd w:val="clear" w:color="auto" w:fill="BDD4DE" w:themeFill="accent5" w:themeFillShade="E6"/>
          </w:tcPr>
          <w:p w:rsidR="001673F1" w:rsidRPr="0075233C" w:rsidRDefault="006D35A4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:rsidR="001673F1" w:rsidRPr="0075233C" w:rsidRDefault="0075233C" w:rsidP="001673F1">
            <w:pPr>
              <w:rPr>
                <w:b/>
                <w:bCs/>
              </w:rPr>
            </w:pPr>
            <w:r w:rsidRPr="0075233C">
              <w:rPr>
                <w:b/>
                <w:bCs/>
              </w:rPr>
              <w:t>Input Training Result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75233C" w:rsidTr="007A5C1C">
        <w:tc>
          <w:tcPr>
            <w:tcW w:w="199" w:type="pct"/>
          </w:tcPr>
          <w:p w:rsidR="0075233C" w:rsidRDefault="006A28C0" w:rsidP="001673F1">
            <w:pPr>
              <w:jc w:val="right"/>
            </w:pPr>
            <w:r>
              <w:t>2.1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5233C" w:rsidRDefault="006A28C0" w:rsidP="001673F1">
            <w:r w:rsidRPr="006A28C0">
              <w:t>Input training result of trainee</w:t>
            </w:r>
          </w:p>
        </w:tc>
        <w:tc>
          <w:tcPr>
            <w:tcW w:w="440" w:type="pct"/>
          </w:tcPr>
          <w:p w:rsidR="0075233C" w:rsidRDefault="0075233C" w:rsidP="001673F1"/>
        </w:tc>
        <w:tc>
          <w:tcPr>
            <w:tcW w:w="1195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59" w:type="pct"/>
          </w:tcPr>
          <w:p w:rsidR="0075233C" w:rsidRDefault="0075233C" w:rsidP="001673F1"/>
        </w:tc>
      </w:tr>
      <w:tr w:rsidR="006A28C0" w:rsidTr="007A5C1C">
        <w:tc>
          <w:tcPr>
            <w:tcW w:w="199" w:type="pct"/>
          </w:tcPr>
          <w:p w:rsidR="006A28C0" w:rsidRDefault="006A28C0" w:rsidP="001673F1">
            <w:pPr>
              <w:jc w:val="right"/>
            </w:pPr>
            <w:r>
              <w:t>2.2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6A28C0" w:rsidRPr="006A28C0" w:rsidRDefault="006A28C0" w:rsidP="006A28C0">
            <w:pPr>
              <w:rPr>
                <w:lang w:bidi="th-TH"/>
              </w:rPr>
            </w:pPr>
            <w:r>
              <w:rPr>
                <w:lang w:bidi="th-TH"/>
              </w:rPr>
              <w:t>Register trainee</w:t>
            </w:r>
          </w:p>
        </w:tc>
        <w:tc>
          <w:tcPr>
            <w:tcW w:w="440" w:type="pct"/>
          </w:tcPr>
          <w:p w:rsidR="006A28C0" w:rsidRDefault="006A28C0" w:rsidP="001673F1"/>
        </w:tc>
        <w:tc>
          <w:tcPr>
            <w:tcW w:w="1195" w:type="pct"/>
          </w:tcPr>
          <w:p w:rsidR="006A28C0" w:rsidRDefault="006A28C0" w:rsidP="001673F1"/>
        </w:tc>
        <w:tc>
          <w:tcPr>
            <w:tcW w:w="579" w:type="pct"/>
          </w:tcPr>
          <w:p w:rsidR="006A28C0" w:rsidRDefault="006A28C0" w:rsidP="001673F1"/>
        </w:tc>
        <w:tc>
          <w:tcPr>
            <w:tcW w:w="579" w:type="pct"/>
          </w:tcPr>
          <w:p w:rsidR="006A28C0" w:rsidRDefault="006A28C0" w:rsidP="001673F1"/>
        </w:tc>
        <w:tc>
          <w:tcPr>
            <w:tcW w:w="559" w:type="pct"/>
          </w:tcPr>
          <w:p w:rsidR="006A28C0" w:rsidRDefault="006A28C0" w:rsidP="001673F1"/>
        </w:tc>
      </w:tr>
      <w:tr w:rsidR="001673F1" w:rsidTr="007A5C1C">
        <w:tc>
          <w:tcPr>
            <w:tcW w:w="199" w:type="pct"/>
            <w:shd w:val="clear" w:color="auto" w:fill="BDD4DE" w:themeFill="accent5" w:themeFillShade="E6"/>
          </w:tcPr>
          <w:p w:rsidR="001673F1" w:rsidRPr="0075233C" w:rsidRDefault="0075233C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3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:rsidR="001673F1" w:rsidRPr="0075233C" w:rsidRDefault="0075233C" w:rsidP="001673F1">
            <w:pPr>
              <w:rPr>
                <w:b/>
                <w:bCs/>
              </w:rPr>
            </w:pPr>
            <w:r w:rsidRPr="0075233C">
              <w:rPr>
                <w:b/>
                <w:bCs/>
              </w:rPr>
              <w:t>Change Course No. and Course Name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75233C" w:rsidTr="007A5C1C">
        <w:tc>
          <w:tcPr>
            <w:tcW w:w="199" w:type="pct"/>
          </w:tcPr>
          <w:p w:rsidR="0075233C" w:rsidRDefault="00C34A76" w:rsidP="001673F1">
            <w:pPr>
              <w:jc w:val="right"/>
            </w:pPr>
            <w:r>
              <w:t>3.1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5233C" w:rsidRDefault="0075233C" w:rsidP="001673F1"/>
        </w:tc>
        <w:tc>
          <w:tcPr>
            <w:tcW w:w="440" w:type="pct"/>
          </w:tcPr>
          <w:p w:rsidR="0075233C" w:rsidRDefault="0075233C" w:rsidP="001673F1"/>
        </w:tc>
        <w:tc>
          <w:tcPr>
            <w:tcW w:w="1195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59" w:type="pct"/>
          </w:tcPr>
          <w:p w:rsidR="0075233C" w:rsidRDefault="0075233C" w:rsidP="001673F1"/>
        </w:tc>
      </w:tr>
      <w:tr w:rsidR="001673F1" w:rsidTr="007A5C1C">
        <w:tc>
          <w:tcPr>
            <w:tcW w:w="199" w:type="pct"/>
            <w:shd w:val="clear" w:color="auto" w:fill="BDD4DE" w:themeFill="accent5" w:themeFillShade="E6"/>
          </w:tcPr>
          <w:p w:rsidR="001673F1" w:rsidRPr="0075233C" w:rsidRDefault="0075233C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4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:rsidR="001673F1" w:rsidRPr="0075233C" w:rsidRDefault="0075233C" w:rsidP="001673F1">
            <w:pPr>
              <w:rPr>
                <w:b/>
                <w:bCs/>
              </w:rPr>
            </w:pPr>
            <w:r w:rsidRPr="0075233C">
              <w:rPr>
                <w:b/>
                <w:bCs/>
              </w:rPr>
              <w:t>Input Training Result by Group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75233C" w:rsidTr="007A5C1C">
        <w:tc>
          <w:tcPr>
            <w:tcW w:w="199" w:type="pct"/>
          </w:tcPr>
          <w:p w:rsidR="0075233C" w:rsidRDefault="00C34A76" w:rsidP="001673F1">
            <w:pPr>
              <w:jc w:val="right"/>
            </w:pPr>
            <w:r>
              <w:t>4.1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5233C" w:rsidRDefault="0075233C" w:rsidP="001673F1"/>
        </w:tc>
        <w:tc>
          <w:tcPr>
            <w:tcW w:w="440" w:type="pct"/>
          </w:tcPr>
          <w:p w:rsidR="0075233C" w:rsidRDefault="0075233C" w:rsidP="001673F1"/>
        </w:tc>
        <w:tc>
          <w:tcPr>
            <w:tcW w:w="1195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59" w:type="pct"/>
          </w:tcPr>
          <w:p w:rsidR="0075233C" w:rsidRDefault="0075233C" w:rsidP="001673F1"/>
        </w:tc>
      </w:tr>
      <w:tr w:rsidR="0075233C" w:rsidTr="007A5C1C">
        <w:tc>
          <w:tcPr>
            <w:tcW w:w="19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5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:rsidR="0075233C" w:rsidRPr="0075233C" w:rsidRDefault="00A36571" w:rsidP="001673F1">
            <w:pPr>
              <w:rPr>
                <w:b/>
                <w:bCs/>
              </w:rPr>
            </w:pPr>
            <w:r>
              <w:rPr>
                <w:b/>
                <w:bCs/>
              </w:rPr>
              <w:t>Register Trainee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</w:tr>
      <w:tr w:rsidR="0075233C" w:rsidTr="007A5C1C">
        <w:tc>
          <w:tcPr>
            <w:tcW w:w="199" w:type="pct"/>
          </w:tcPr>
          <w:p w:rsidR="0075233C" w:rsidRDefault="00C34A76" w:rsidP="001673F1">
            <w:pPr>
              <w:jc w:val="right"/>
            </w:pPr>
            <w:r>
              <w:t>5.1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5233C" w:rsidRDefault="0075233C" w:rsidP="001673F1"/>
        </w:tc>
        <w:tc>
          <w:tcPr>
            <w:tcW w:w="440" w:type="pct"/>
          </w:tcPr>
          <w:p w:rsidR="0075233C" w:rsidRDefault="0075233C" w:rsidP="001673F1"/>
        </w:tc>
        <w:tc>
          <w:tcPr>
            <w:tcW w:w="1195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59" w:type="pct"/>
          </w:tcPr>
          <w:p w:rsidR="0075233C" w:rsidRDefault="0075233C" w:rsidP="001673F1"/>
        </w:tc>
      </w:tr>
      <w:tr w:rsidR="0075233C" w:rsidTr="007A5C1C">
        <w:tc>
          <w:tcPr>
            <w:tcW w:w="19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6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:rsidR="0075233C" w:rsidRPr="0075233C" w:rsidRDefault="00A36571" w:rsidP="001673F1">
            <w:pPr>
              <w:rPr>
                <w:b/>
                <w:bCs/>
              </w:rPr>
            </w:pPr>
            <w:r>
              <w:rPr>
                <w:b/>
                <w:bCs/>
              </w:rPr>
              <w:t>Training Confirmation Sheet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75233C" w:rsidRPr="0075233C" w:rsidRDefault="0075233C" w:rsidP="001673F1">
            <w:pPr>
              <w:rPr>
                <w:b/>
                <w:bCs/>
              </w:rPr>
            </w:pPr>
          </w:p>
        </w:tc>
      </w:tr>
      <w:tr w:rsidR="0075233C" w:rsidTr="007A5C1C">
        <w:tc>
          <w:tcPr>
            <w:tcW w:w="199" w:type="pct"/>
          </w:tcPr>
          <w:p w:rsidR="0075233C" w:rsidRDefault="00C34A76" w:rsidP="001673F1">
            <w:pPr>
              <w:jc w:val="right"/>
            </w:pPr>
            <w:r>
              <w:t>6.1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5233C" w:rsidRDefault="0075233C" w:rsidP="001673F1"/>
        </w:tc>
        <w:tc>
          <w:tcPr>
            <w:tcW w:w="440" w:type="pct"/>
          </w:tcPr>
          <w:p w:rsidR="0075233C" w:rsidRDefault="0075233C" w:rsidP="001673F1"/>
        </w:tc>
        <w:tc>
          <w:tcPr>
            <w:tcW w:w="1195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59" w:type="pct"/>
          </w:tcPr>
          <w:p w:rsidR="0075233C" w:rsidRDefault="0075233C" w:rsidP="001673F1"/>
        </w:tc>
      </w:tr>
      <w:tr w:rsidR="0075233C" w:rsidTr="007A5C1C">
        <w:tc>
          <w:tcPr>
            <w:tcW w:w="199" w:type="pct"/>
          </w:tcPr>
          <w:p w:rsidR="0075233C" w:rsidRDefault="00C34A76" w:rsidP="001673F1">
            <w:pPr>
              <w:jc w:val="right"/>
            </w:pPr>
            <w:r>
              <w:t>6.2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5233C" w:rsidRDefault="0075233C" w:rsidP="001673F1"/>
        </w:tc>
        <w:tc>
          <w:tcPr>
            <w:tcW w:w="440" w:type="pct"/>
          </w:tcPr>
          <w:p w:rsidR="0075233C" w:rsidRDefault="0075233C" w:rsidP="001673F1"/>
        </w:tc>
        <w:tc>
          <w:tcPr>
            <w:tcW w:w="1195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79" w:type="pct"/>
          </w:tcPr>
          <w:p w:rsidR="0075233C" w:rsidRDefault="0075233C" w:rsidP="001673F1"/>
        </w:tc>
        <w:tc>
          <w:tcPr>
            <w:tcW w:w="559" w:type="pct"/>
          </w:tcPr>
          <w:p w:rsidR="0075233C" w:rsidRDefault="0075233C" w:rsidP="001673F1"/>
        </w:tc>
      </w:tr>
      <w:tr w:rsidR="001673F1" w:rsidTr="007A5C1C">
        <w:tc>
          <w:tcPr>
            <w:tcW w:w="19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7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  <w:cs/>
                <w:lang w:bidi="th-TH"/>
              </w:rPr>
            </w:pPr>
            <w:r w:rsidRPr="0075233C">
              <w:rPr>
                <w:rFonts w:hint="cs"/>
                <w:b/>
                <w:bCs/>
                <w:cs/>
                <w:lang w:bidi="th-TH"/>
              </w:rPr>
              <w:t>ใบเซ็นชื่อ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1673F1" w:rsidTr="007A5C1C">
        <w:tc>
          <w:tcPr>
            <w:tcW w:w="199" w:type="pct"/>
          </w:tcPr>
          <w:p w:rsidR="001673F1" w:rsidRDefault="001673F1" w:rsidP="001673F1">
            <w:pPr>
              <w:jc w:val="right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7.1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1673F1" w:rsidRPr="00C6530F" w:rsidRDefault="001673F1" w:rsidP="001673F1">
            <w:r>
              <w:t>Program startup: Show input for filter by Course No. (exact match)</w:t>
            </w:r>
          </w:p>
        </w:tc>
        <w:tc>
          <w:tcPr>
            <w:tcW w:w="440" w:type="pct"/>
          </w:tcPr>
          <w:p w:rsidR="001673F1" w:rsidRDefault="001673F1" w:rsidP="001673F1"/>
        </w:tc>
        <w:tc>
          <w:tcPr>
            <w:tcW w:w="1195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59" w:type="pct"/>
          </w:tcPr>
          <w:p w:rsidR="001673F1" w:rsidRDefault="001673F1" w:rsidP="001673F1"/>
        </w:tc>
      </w:tr>
      <w:tr w:rsidR="001673F1" w:rsidTr="007A5C1C">
        <w:tc>
          <w:tcPr>
            <w:tcW w:w="199" w:type="pct"/>
          </w:tcPr>
          <w:p w:rsidR="001673F1" w:rsidRDefault="001673F1" w:rsidP="001673F1">
            <w:pPr>
              <w:jc w:val="right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7.2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1673F1" w:rsidRPr="00C6530F" w:rsidRDefault="001673F1" w:rsidP="001673F1">
            <w:r>
              <w:t>Create PDF report as image filter by Course No.</w:t>
            </w:r>
          </w:p>
        </w:tc>
        <w:tc>
          <w:tcPr>
            <w:tcW w:w="440" w:type="pct"/>
          </w:tcPr>
          <w:p w:rsidR="001673F1" w:rsidRDefault="001673F1" w:rsidP="001673F1"/>
        </w:tc>
        <w:tc>
          <w:tcPr>
            <w:tcW w:w="1195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79" w:type="pct"/>
          </w:tcPr>
          <w:p w:rsidR="001673F1" w:rsidRDefault="001673F1" w:rsidP="001673F1"/>
        </w:tc>
        <w:tc>
          <w:tcPr>
            <w:tcW w:w="559" w:type="pct"/>
          </w:tcPr>
          <w:p w:rsidR="001673F1" w:rsidRDefault="001673F1" w:rsidP="001673F1"/>
        </w:tc>
      </w:tr>
      <w:tr w:rsidR="007A5C1C" w:rsidTr="007A5C1C">
        <w:tc>
          <w:tcPr>
            <w:tcW w:w="199" w:type="pct"/>
            <w:shd w:val="clear" w:color="auto" w:fill="BDD4DE" w:themeFill="accent5" w:themeFillShade="E6"/>
          </w:tcPr>
          <w:p w:rsidR="007A5C1C" w:rsidRPr="0075233C" w:rsidRDefault="007A5C1C" w:rsidP="007A5C1C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:rsidR="007A5C1C" w:rsidRPr="0075233C" w:rsidRDefault="00C94D73" w:rsidP="007A5C1C">
            <w:pPr>
              <w:rPr>
                <w:b/>
                <w:bCs/>
              </w:rPr>
            </w:pPr>
            <w:r>
              <w:rPr>
                <w:b/>
                <w:bCs/>
              </w:rPr>
              <w:t>Training Result Report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:rsidR="007A5C1C" w:rsidRPr="0075233C" w:rsidRDefault="007A5C1C" w:rsidP="007A5C1C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:rsidR="007A5C1C" w:rsidRPr="0075233C" w:rsidRDefault="007A5C1C" w:rsidP="007A5C1C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7A5C1C" w:rsidRPr="0075233C" w:rsidRDefault="007A5C1C" w:rsidP="007A5C1C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:rsidR="007A5C1C" w:rsidRPr="0075233C" w:rsidRDefault="007A5C1C" w:rsidP="007A5C1C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:rsidR="007A5C1C" w:rsidRPr="0075233C" w:rsidRDefault="007A5C1C" w:rsidP="007A5C1C">
            <w:pPr>
              <w:rPr>
                <w:b/>
                <w:bCs/>
              </w:rPr>
            </w:pPr>
          </w:p>
        </w:tc>
      </w:tr>
      <w:tr w:rsidR="007A5C1C" w:rsidTr="007A5C1C">
        <w:tc>
          <w:tcPr>
            <w:tcW w:w="199" w:type="pct"/>
          </w:tcPr>
          <w:p w:rsidR="007A5C1C" w:rsidRDefault="00C34A76" w:rsidP="007A5C1C">
            <w:pPr>
              <w:jc w:val="right"/>
            </w:pPr>
            <w:r>
              <w:t>8.1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A5C1C" w:rsidRDefault="007A5C1C" w:rsidP="007A5C1C"/>
        </w:tc>
        <w:tc>
          <w:tcPr>
            <w:tcW w:w="440" w:type="pct"/>
          </w:tcPr>
          <w:p w:rsidR="007A5C1C" w:rsidRDefault="007A5C1C" w:rsidP="007A5C1C"/>
        </w:tc>
        <w:tc>
          <w:tcPr>
            <w:tcW w:w="1195" w:type="pct"/>
          </w:tcPr>
          <w:p w:rsidR="007A5C1C" w:rsidRDefault="007A5C1C" w:rsidP="007A5C1C"/>
        </w:tc>
        <w:tc>
          <w:tcPr>
            <w:tcW w:w="579" w:type="pct"/>
          </w:tcPr>
          <w:p w:rsidR="007A5C1C" w:rsidRDefault="007A5C1C" w:rsidP="007A5C1C"/>
        </w:tc>
        <w:tc>
          <w:tcPr>
            <w:tcW w:w="579" w:type="pct"/>
          </w:tcPr>
          <w:p w:rsidR="007A5C1C" w:rsidRDefault="007A5C1C" w:rsidP="007A5C1C"/>
        </w:tc>
        <w:tc>
          <w:tcPr>
            <w:tcW w:w="559" w:type="pct"/>
          </w:tcPr>
          <w:p w:rsidR="007A5C1C" w:rsidRDefault="007A5C1C" w:rsidP="007A5C1C"/>
        </w:tc>
      </w:tr>
      <w:tr w:rsidR="007A5C1C" w:rsidTr="007A5C1C">
        <w:tc>
          <w:tcPr>
            <w:tcW w:w="199" w:type="pct"/>
          </w:tcPr>
          <w:p w:rsidR="007A5C1C" w:rsidRDefault="00C34A76" w:rsidP="007A5C1C">
            <w:pPr>
              <w:jc w:val="right"/>
            </w:pPr>
            <w:r>
              <w:t>8.2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A5C1C" w:rsidRDefault="007A5C1C" w:rsidP="007A5C1C"/>
        </w:tc>
        <w:tc>
          <w:tcPr>
            <w:tcW w:w="440" w:type="pct"/>
          </w:tcPr>
          <w:p w:rsidR="007A5C1C" w:rsidRDefault="007A5C1C" w:rsidP="007A5C1C"/>
        </w:tc>
        <w:tc>
          <w:tcPr>
            <w:tcW w:w="1195" w:type="pct"/>
          </w:tcPr>
          <w:p w:rsidR="007A5C1C" w:rsidRDefault="007A5C1C" w:rsidP="007A5C1C"/>
        </w:tc>
        <w:tc>
          <w:tcPr>
            <w:tcW w:w="579" w:type="pct"/>
          </w:tcPr>
          <w:p w:rsidR="007A5C1C" w:rsidRDefault="007A5C1C" w:rsidP="007A5C1C"/>
        </w:tc>
        <w:tc>
          <w:tcPr>
            <w:tcW w:w="579" w:type="pct"/>
          </w:tcPr>
          <w:p w:rsidR="007A5C1C" w:rsidRDefault="007A5C1C" w:rsidP="007A5C1C"/>
        </w:tc>
        <w:tc>
          <w:tcPr>
            <w:tcW w:w="559" w:type="pct"/>
          </w:tcPr>
          <w:p w:rsidR="007A5C1C" w:rsidRDefault="007A5C1C" w:rsidP="007A5C1C"/>
        </w:tc>
      </w:tr>
    </w:tbl>
    <w:p w:rsidR="00CA7A9A" w:rsidRDefault="00CA7A9A" w:rsidP="00FE493E">
      <w:pPr>
        <w:pStyle w:val="Heading2"/>
        <w:sectPr w:rsidR="00CA7A9A" w:rsidSect="00D337AA">
          <w:pgSz w:w="15840" w:h="12240" w:orient="landscape" w:code="1"/>
          <w:pgMar w:top="720" w:right="720" w:bottom="720" w:left="720" w:header="288" w:footer="288" w:gutter="0"/>
          <w:cols w:space="708"/>
          <w:titlePg/>
          <w:docGrid w:linePitch="381"/>
        </w:sectPr>
      </w:pPr>
    </w:p>
    <w:p w:rsidR="00B73568" w:rsidRDefault="00B73568" w:rsidP="006D35A4">
      <w:pPr>
        <w:pStyle w:val="Heading1"/>
        <w:sectPr w:rsidR="00B73568" w:rsidSect="00D337AA">
          <w:type w:val="continuous"/>
          <w:pgSz w:w="15840" w:h="12240" w:orient="landscape" w:code="1"/>
          <w:pgMar w:top="720" w:right="720" w:bottom="720" w:left="720" w:header="288" w:footer="288" w:gutter="0"/>
          <w:cols w:space="708"/>
          <w:titlePg/>
          <w:docGrid w:linePitch="381"/>
        </w:sectPr>
      </w:pPr>
      <w:bookmarkStart w:id="5" w:name="_Toc87375133"/>
    </w:p>
    <w:p w:rsidR="00282689" w:rsidRDefault="00FE493E" w:rsidP="006D35A4">
      <w:pPr>
        <w:pStyle w:val="Heading1"/>
      </w:pPr>
      <w:r>
        <w:t>Design and Specification</w:t>
      </w:r>
      <w:bookmarkEnd w:id="5"/>
    </w:p>
    <w:p w:rsidR="00282689" w:rsidRDefault="001E7D12" w:rsidP="006D35A4">
      <w:pPr>
        <w:pStyle w:val="Heading2"/>
      </w:pPr>
      <w:bookmarkStart w:id="6" w:name="_Toc87375134"/>
      <w:r w:rsidRPr="001E7D12">
        <w:t>Training Master Control</w:t>
      </w:r>
      <w:bookmarkEnd w:id="6"/>
    </w:p>
    <w:p w:rsidR="005A3017" w:rsidRDefault="005A3017" w:rsidP="007A5C1C">
      <w:pPr>
        <w:pStyle w:val="Heading3"/>
      </w:pPr>
      <w:r>
        <w:t>Objective</w:t>
      </w:r>
    </w:p>
    <w:p w:rsidR="005A3017" w:rsidRPr="005A3017" w:rsidRDefault="00FE620D" w:rsidP="00682C2F">
      <w:r>
        <w:t>To manage</w:t>
      </w:r>
      <w:r w:rsidR="005A3017">
        <w:t xml:space="preserve"> master course</w:t>
      </w:r>
    </w:p>
    <w:p w:rsidR="001E7D12" w:rsidRDefault="001E7D12" w:rsidP="007A5C1C">
      <w:pPr>
        <w:pStyle w:val="Heading3"/>
      </w:pPr>
      <w:r w:rsidRPr="00F369F9">
        <w:t>Screen</w:t>
      </w:r>
    </w:p>
    <w:p w:rsidR="002A7AD0" w:rsidRDefault="002A0420" w:rsidP="002A7AD0">
      <w:r>
        <w:rPr>
          <w:noProof/>
          <w:lang w:bidi="th-TH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159385</wp:posOffset>
                </wp:positionH>
                <wp:positionV relativeFrom="paragraph">
                  <wp:posOffset>330717</wp:posOffset>
                </wp:positionV>
                <wp:extent cx="6693535" cy="4975860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3535" cy="4975860"/>
                          <a:chOff x="0" y="0"/>
                          <a:chExt cx="5020310" cy="3731895"/>
                        </a:xfrm>
                      </wpg:grpSpPr>
                      <pic:pic xmlns:pic="http://schemas.openxmlformats.org/drawingml/2006/picture">
                        <pic:nvPicPr>
                          <pic:cNvPr id="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10" cy="373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Multiply 52"/>
                        <wps:cNvSpPr/>
                        <wps:spPr>
                          <a:xfrm>
                            <a:off x="4019107" y="510363"/>
                            <a:ext cx="482736" cy="446272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Multiply 53"/>
                        <wps:cNvSpPr/>
                        <wps:spPr>
                          <a:xfrm>
                            <a:off x="574158" y="1190846"/>
                            <a:ext cx="563245" cy="520700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Multiply 54"/>
                        <wps:cNvSpPr/>
                        <wps:spPr>
                          <a:xfrm>
                            <a:off x="2105246" y="1190846"/>
                            <a:ext cx="563245" cy="520700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Multiply 55"/>
                        <wps:cNvSpPr/>
                        <wps:spPr>
                          <a:xfrm>
                            <a:off x="1711842" y="1998921"/>
                            <a:ext cx="391045" cy="361507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Multiply 56"/>
                        <wps:cNvSpPr/>
                        <wps:spPr>
                          <a:xfrm>
                            <a:off x="2052084" y="1988288"/>
                            <a:ext cx="391045" cy="361507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Multiply 57"/>
                        <wps:cNvSpPr/>
                        <wps:spPr>
                          <a:xfrm>
                            <a:off x="4338084" y="893135"/>
                            <a:ext cx="482736" cy="446272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Multiply 92"/>
                        <wps:cNvSpPr/>
                        <wps:spPr>
                          <a:xfrm>
                            <a:off x="216477" y="733942"/>
                            <a:ext cx="425230" cy="393110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375D76" id="Group 58" o:spid="_x0000_s1026" style="position:absolute;margin-left:12.55pt;margin-top:26.05pt;width:527.05pt;height:391.8pt;z-index:251760640;mso-width-relative:margin;mso-height-relative:margin" coordsize="50203,37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0203;height:3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">
                  <v:imagedata r:id="rId19" o:title=""/>
                  <v:path arrowok="t"/>
                </v:shape>
                <v:shape id="Multiply 52" o:spid="_x0000_s1028" style="position:absolute;left:40191;top:5103;width:4827;height:4463;visibility:visible;mso-wrap-style:square;v-text-anchor:middle" coordsize="482736,446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" path="m105059,118954l126823,95413,241368,201305,355913,95413r21764,23541l264982,223136,377677,327318r-21764,23541l241368,244967,126823,350859,105059,327318,217754,223136,105059,118954xe" fillcolor="red" strokecolor="red" strokeweight="2pt">
                  <v:stroke miterlimit="4" joinstyle="miter"/>
                  <v:path arrowok="t" o:connecttype="custom" o:connectlocs="105059,118954;126823,95413;241368,201305;355913,95413;377677,118954;264982,223136;377677,327318;355913,350859;241368,244967;126823,350859;105059,327318;217754,223136;105059,118954" o:connectangles="0,0,0,0,0,0,0,0,0,0,0,0,0"/>
                </v:shape>
                <v:shape id="Multiply 53" o:spid="_x0000_s1029" style="position:absolute;left:5741;top:11908;width:5633;height:5207;visibility:visible;mso-wrap-style:square;v-text-anchor:middle" coordsize="563245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" path="m122581,138793r25393,-27468l281623,234879,415271,111325r25393,27468l309175,260350,440664,381907r-25393,27468l281623,285821,147974,409375,122581,381907,254070,260350,122581,138793xe" fillcolor="red" strokecolor="red" strokeweight="2pt">
                  <v:stroke miterlimit="4" joinstyle="miter"/>
                  <v:path arrowok="t" o:connecttype="custom" o:connectlocs="122581,138793;147974,111325;281623,234879;415271,111325;440664,138793;309175,260350;440664,381907;415271,409375;281623,285821;147974,409375;122581,381907;254070,260350;122581,138793" o:connectangles="0,0,0,0,0,0,0,0,0,0,0,0,0"/>
                </v:shape>
                <v:shape id="Multiply 54" o:spid="_x0000_s1030" style="position:absolute;left:21052;top:11908;width:5632;height:5207;visibility:visible;mso-wrap-style:square;v-text-anchor:middle" coordsize="563245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" path="m122581,138793r25393,-27468l281623,234879,415271,111325r25393,27468l309175,260350,440664,381907r-25393,27468l281623,285821,147974,409375,122581,381907,254070,260350,122581,138793xe" fillcolor="red" strokecolor="red" strokeweight="2pt">
                  <v:stroke miterlimit="4" joinstyle="miter"/>
                  <v:path arrowok="t" o:connecttype="custom" o:connectlocs="122581,138793;147974,111325;281623,234879;415271,111325;440664,138793;309175,260350;440664,381907;415271,409375;281623,285821;147974,409375;122581,381907;254070,260350;122581,138793" o:connectangles="0,0,0,0,0,0,0,0,0,0,0,0,0"/>
                </v:shape>
                <v:shape id="Multiply 55" o:spid="_x0000_s1031" style="position:absolute;left:17118;top:19989;width:3910;height:3615;visibility:visible;mso-wrap-style:square;v-text-anchor:middle" coordsize="391045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" path="m85104,96360l102734,77290r92789,85779l288311,77290r17630,19070l214651,180754r91290,84393l288311,284217,195523,198438r-92789,85779l85104,265147r91290,-84393l85104,96360xe" fillcolor="red" strokecolor="red" strokeweight="2pt">
                  <v:stroke miterlimit="4" joinstyle="miter"/>
                  <v:path arrowok="t" o:connecttype="custom" o:connectlocs="85104,96360;102734,77290;195523,163069;288311,77290;305941,96360;214651,180754;305941,265147;288311,284217;195523,198438;102734,284217;85104,265147;176394,180754;85104,96360" o:connectangles="0,0,0,0,0,0,0,0,0,0,0,0,0"/>
                </v:shape>
                <v:shape id="Multiply 56" o:spid="_x0000_s1032" style="position:absolute;left:20520;top:19882;width:3911;height:3615;visibility:visible;mso-wrap-style:square;v-text-anchor:middle" coordsize="391045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" path="m85104,96360l102734,77290r92789,85779l288311,77290r17630,19070l214651,180754r91290,84393l288311,284217,195523,198438r-92789,85779l85104,265147r91290,-84393l85104,96360xe" fillcolor="red" strokecolor="red" strokeweight="2pt">
                  <v:stroke miterlimit="4" joinstyle="miter"/>
                  <v:path arrowok="t" o:connecttype="custom" o:connectlocs="85104,96360;102734,77290;195523,163069;288311,77290;305941,96360;214651,180754;305941,265147;288311,284217;195523,198438;102734,284217;85104,265147;176394,180754;85104,96360" o:connectangles="0,0,0,0,0,0,0,0,0,0,0,0,0"/>
                </v:shape>
                <v:shape id="Multiply 57" o:spid="_x0000_s1033" style="position:absolute;left:43380;top:8931;width:4828;height:4463;visibility:visible;mso-wrap-style:square;v-text-anchor:middle" coordsize="482736,446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" path="m105059,118954l126823,95413,241368,201305,355913,95413r21764,23541l264982,223136,377677,327318r-21764,23541l241368,244967,126823,350859,105059,327318,217754,223136,105059,118954xe" fillcolor="red" strokecolor="red" strokeweight="2pt">
                  <v:stroke miterlimit="4" joinstyle="miter"/>
                  <v:path arrowok="t" o:connecttype="custom" o:connectlocs="105059,118954;126823,95413;241368,201305;355913,95413;377677,118954;264982,223136;377677,327318;355913,350859;241368,244967;126823,350859;105059,327318;217754,223136;105059,118954" o:connectangles="0,0,0,0,0,0,0,0,0,0,0,0,0"/>
                </v:shape>
                <v:shape id="Multiply 92" o:spid="_x0000_s1034" style="position:absolute;left:2164;top:7339;width:4253;height:3931;visibility:visible;mso-wrap-style:square;v-text-anchor:middle" coordsize="425230,39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" path="m92544,104784l111715,84047r100900,93278l313515,84047r19171,20737l233416,196555r99270,91771l313515,309063,212615,215785,111715,309063,92544,288326r99270,-91771l92544,104784xe" fillcolor="red" strokecolor="red" strokeweight="2pt">
                  <v:stroke miterlimit="4" joinstyle="miter"/>
                  <v:path arrowok="t" o:connecttype="custom" o:connectlocs="92544,104784;111715,84047;212615,177325;313515,84047;332686,104784;233416,196555;332686,288326;313515,309063;212615,215785;111715,309063;92544,288326;191814,196555;92544,104784" o:connectangles="0,0,0,0,0,0,0,0,0,0,0,0,0"/>
                </v:shape>
                <w10:wrap type="topAndBottom"/>
              </v:group>
            </w:pict>
          </mc:Fallback>
        </mc:AlternateContent>
      </w:r>
      <w:r w:rsidR="002A7AD0">
        <w:t>Old</w:t>
      </w:r>
    </w:p>
    <w:p w:rsidR="00125863" w:rsidRDefault="00125863">
      <w:r>
        <w:br w:type="page"/>
      </w:r>
    </w:p>
    <w:p w:rsidR="00FF3286" w:rsidRDefault="002A7AD0" w:rsidP="00223819">
      <w:r>
        <w:lastRenderedPageBreak/>
        <w:t>New</w:t>
      </w:r>
      <w:bookmarkStart w:id="7" w:name="_GoBack"/>
      <w:bookmarkEnd w:id="7"/>
    </w:p>
    <w:p w:rsidR="00FD2405" w:rsidRDefault="00FD2405" w:rsidP="00223819">
      <w:r>
        <w:rPr>
          <w:rFonts w:hint="cs"/>
          <w:noProof/>
          <w:lang w:bidi="th-TH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290830</wp:posOffset>
            </wp:positionV>
            <wp:extent cx="6858000" cy="3857625"/>
            <wp:effectExtent l="19050" t="19050" r="19050" b="2857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ourse_master_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&lt;screen1&gt;</w:t>
      </w:r>
    </w:p>
    <w:p w:rsidR="002A0420" w:rsidRDefault="00FD2405" w:rsidP="00223819">
      <w:pPr>
        <w:rPr>
          <w:cs/>
          <w:lang w:bidi="th-TH"/>
        </w:rPr>
      </w:pPr>
      <w:r>
        <w:rPr>
          <w:rFonts w:hint="cs"/>
          <w:noProof/>
          <w:lang w:bidi="th-TH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4244340</wp:posOffset>
            </wp:positionV>
            <wp:extent cx="6858000" cy="3857625"/>
            <wp:effectExtent l="19050" t="19050" r="19050" b="2857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ourse_master_add_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th-TH"/>
        </w:rPr>
        <w:t>&lt;screen2&gt;</w:t>
      </w:r>
    </w:p>
    <w:p w:rsidR="00FD2405" w:rsidRDefault="00FD2405"/>
    <w:p w:rsidR="00FD2405" w:rsidRDefault="00FD2405">
      <w:r>
        <w:br w:type="page"/>
      </w:r>
    </w:p>
    <w:p w:rsidR="007D4E4E" w:rsidRDefault="00FD2405"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7678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858000" cy="3857625"/>
            <wp:effectExtent l="19050" t="19050" r="19050" b="2857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ourse_master_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&lt;screen3&gt;</w:t>
      </w:r>
      <w:r w:rsidR="007D4E4E">
        <w:br w:type="page"/>
      </w:r>
    </w:p>
    <w:p w:rsidR="00C6530F" w:rsidRDefault="00C6530F" w:rsidP="007A5C1C">
      <w:pPr>
        <w:pStyle w:val="Heading3"/>
      </w:pPr>
      <w:r>
        <w:lastRenderedPageBreak/>
        <w:t>Database Item</w:t>
      </w:r>
    </w:p>
    <w:tbl>
      <w:tblPr>
        <w:tblStyle w:val="TableGrid"/>
        <w:tblW w:w="10800" w:type="dxa"/>
        <w:tblLook w:val="04A0" w:firstRow="1" w:lastRow="0" w:firstColumn="1" w:lastColumn="0" w:noHBand="0" w:noVBand="1"/>
      </w:tblPr>
      <w:tblGrid>
        <w:gridCol w:w="576"/>
        <w:gridCol w:w="2448"/>
        <w:gridCol w:w="2592"/>
        <w:gridCol w:w="3168"/>
        <w:gridCol w:w="2016"/>
      </w:tblGrid>
      <w:tr w:rsidR="00BD73B9" w:rsidTr="00BD73B9">
        <w:tc>
          <w:tcPr>
            <w:tcW w:w="576" w:type="dxa"/>
            <w:shd w:val="clear" w:color="auto" w:fill="BDD4DE" w:themeFill="accent5" w:themeFillShade="E6"/>
          </w:tcPr>
          <w:p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No.</w:t>
            </w:r>
          </w:p>
        </w:tc>
        <w:tc>
          <w:tcPr>
            <w:tcW w:w="2448" w:type="dxa"/>
            <w:shd w:val="clear" w:color="auto" w:fill="BDD4DE" w:themeFill="accent5" w:themeFillShade="E6"/>
          </w:tcPr>
          <w:p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Items</w:t>
            </w:r>
          </w:p>
        </w:tc>
        <w:tc>
          <w:tcPr>
            <w:tcW w:w="2592" w:type="dxa"/>
            <w:shd w:val="clear" w:color="auto" w:fill="BDD4DE" w:themeFill="accent5" w:themeFillShade="E6"/>
          </w:tcPr>
          <w:p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Table and field</w:t>
            </w:r>
          </w:p>
        </w:tc>
        <w:tc>
          <w:tcPr>
            <w:tcW w:w="3168" w:type="dxa"/>
            <w:shd w:val="clear" w:color="auto" w:fill="BDD4DE" w:themeFill="accent5" w:themeFillShade="E6"/>
          </w:tcPr>
          <w:p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Validate</w:t>
            </w:r>
          </w:p>
        </w:tc>
        <w:tc>
          <w:tcPr>
            <w:tcW w:w="2016" w:type="dxa"/>
            <w:shd w:val="clear" w:color="auto" w:fill="BDD4DE" w:themeFill="accent5" w:themeFillShade="E6"/>
          </w:tcPr>
          <w:p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Remark</w:t>
            </w:r>
          </w:p>
        </w:tc>
      </w:tr>
      <w:tr w:rsidR="000156DB" w:rsidTr="00BD73B9">
        <w:tc>
          <w:tcPr>
            <w:tcW w:w="576" w:type="dxa"/>
          </w:tcPr>
          <w:p w:rsidR="000156DB" w:rsidRDefault="003F21CA" w:rsidP="003F21CA">
            <w:pPr>
              <w:jc w:val="right"/>
            </w:pPr>
            <w:r>
              <w:t>1</w:t>
            </w:r>
          </w:p>
        </w:tc>
        <w:tc>
          <w:tcPr>
            <w:tcW w:w="2448" w:type="dxa"/>
          </w:tcPr>
          <w:p w:rsidR="000156DB" w:rsidRDefault="00FF3286" w:rsidP="00D15536">
            <w:pPr>
              <w:rPr>
                <w:lang w:bidi="th-TH"/>
              </w:rPr>
            </w:pPr>
            <w:r>
              <w:rPr>
                <w:lang w:bidi="th-TH"/>
              </w:rPr>
              <w:t>Course no.</w:t>
            </w:r>
          </w:p>
        </w:tc>
        <w:tc>
          <w:tcPr>
            <w:tcW w:w="2592" w:type="dxa"/>
          </w:tcPr>
          <w:p w:rsidR="000156DB" w:rsidRDefault="00F63DE0" w:rsidP="00D15536">
            <w:proofErr w:type="spellStart"/>
            <w:r>
              <w:t>tr_course.course_no</w:t>
            </w:r>
            <w:proofErr w:type="spellEnd"/>
          </w:p>
        </w:tc>
        <w:tc>
          <w:tcPr>
            <w:tcW w:w="3168" w:type="dxa"/>
          </w:tcPr>
          <w:p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:rsidR="000156DB" w:rsidRDefault="00245286" w:rsidP="00D15536">
            <w:r>
              <w:t>PK</w:t>
            </w:r>
          </w:p>
        </w:tc>
      </w:tr>
      <w:tr w:rsidR="000156DB" w:rsidTr="00BD73B9">
        <w:tc>
          <w:tcPr>
            <w:tcW w:w="576" w:type="dxa"/>
          </w:tcPr>
          <w:p w:rsidR="000156DB" w:rsidRDefault="003F21CA" w:rsidP="003F21CA">
            <w:pPr>
              <w:jc w:val="right"/>
            </w:pPr>
            <w:r>
              <w:t>2</w:t>
            </w:r>
          </w:p>
        </w:tc>
        <w:tc>
          <w:tcPr>
            <w:tcW w:w="2448" w:type="dxa"/>
          </w:tcPr>
          <w:p w:rsidR="000156DB" w:rsidRDefault="00F63DE0" w:rsidP="00D15536">
            <w:r>
              <w:t>Thai course name</w:t>
            </w:r>
          </w:p>
        </w:tc>
        <w:tc>
          <w:tcPr>
            <w:tcW w:w="2592" w:type="dxa"/>
          </w:tcPr>
          <w:p w:rsidR="000156DB" w:rsidRDefault="00F63DE0" w:rsidP="00D15536">
            <w:proofErr w:type="spellStart"/>
            <w:r>
              <w:t>tr_course.course_name_th</w:t>
            </w:r>
            <w:proofErr w:type="spellEnd"/>
          </w:p>
        </w:tc>
        <w:tc>
          <w:tcPr>
            <w:tcW w:w="3168" w:type="dxa"/>
          </w:tcPr>
          <w:p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:rsidR="000156DB" w:rsidRDefault="000156DB" w:rsidP="00D15536"/>
        </w:tc>
      </w:tr>
      <w:tr w:rsidR="000156DB" w:rsidTr="00BD73B9">
        <w:tc>
          <w:tcPr>
            <w:tcW w:w="576" w:type="dxa"/>
          </w:tcPr>
          <w:p w:rsidR="000156DB" w:rsidRDefault="003F21CA" w:rsidP="003F21CA">
            <w:pPr>
              <w:jc w:val="right"/>
            </w:pPr>
            <w:r>
              <w:t>3</w:t>
            </w:r>
          </w:p>
        </w:tc>
        <w:tc>
          <w:tcPr>
            <w:tcW w:w="2448" w:type="dxa"/>
          </w:tcPr>
          <w:p w:rsidR="000156DB" w:rsidRDefault="00F63DE0" w:rsidP="00D15536">
            <w:r>
              <w:t>English course name</w:t>
            </w:r>
          </w:p>
        </w:tc>
        <w:tc>
          <w:tcPr>
            <w:tcW w:w="2592" w:type="dxa"/>
          </w:tcPr>
          <w:p w:rsidR="000156DB" w:rsidRDefault="00F63DE0" w:rsidP="00D15536">
            <w:proofErr w:type="spellStart"/>
            <w:r>
              <w:t>tr_course.course_name_en</w:t>
            </w:r>
            <w:proofErr w:type="spellEnd"/>
          </w:p>
        </w:tc>
        <w:tc>
          <w:tcPr>
            <w:tcW w:w="3168" w:type="dxa"/>
          </w:tcPr>
          <w:p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:rsidR="000156DB" w:rsidRDefault="000156DB" w:rsidP="00D15536"/>
        </w:tc>
      </w:tr>
      <w:tr w:rsidR="000156DB" w:rsidTr="00BD73B9">
        <w:tc>
          <w:tcPr>
            <w:tcW w:w="576" w:type="dxa"/>
          </w:tcPr>
          <w:p w:rsidR="000156DB" w:rsidRDefault="003F21CA" w:rsidP="003F21CA">
            <w:pPr>
              <w:jc w:val="right"/>
            </w:pPr>
            <w:r>
              <w:t>4</w:t>
            </w:r>
          </w:p>
        </w:tc>
        <w:tc>
          <w:tcPr>
            <w:tcW w:w="2448" w:type="dxa"/>
          </w:tcPr>
          <w:p w:rsidR="000156DB" w:rsidRDefault="00F63DE0" w:rsidP="00D15536">
            <w:r>
              <w:t>Group</w:t>
            </w:r>
          </w:p>
        </w:tc>
        <w:tc>
          <w:tcPr>
            <w:tcW w:w="2592" w:type="dxa"/>
          </w:tcPr>
          <w:p w:rsidR="000156DB" w:rsidRDefault="00F63DE0" w:rsidP="00D15536">
            <w:proofErr w:type="spellStart"/>
            <w:r>
              <w:t>tb_org.div_abbr</w:t>
            </w:r>
            <w:proofErr w:type="spellEnd"/>
            <w:r>
              <w:t xml:space="preserve">, </w:t>
            </w:r>
            <w:proofErr w:type="spellStart"/>
            <w:r>
              <w:t>tb_org.dept_abbr</w:t>
            </w:r>
            <w:proofErr w:type="spellEnd"/>
          </w:p>
        </w:tc>
        <w:tc>
          <w:tcPr>
            <w:tcW w:w="3168" w:type="dxa"/>
          </w:tcPr>
          <w:p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:rsidR="000156DB" w:rsidRDefault="00CD604F" w:rsidP="00900007">
            <w:r>
              <w:t xml:space="preserve">FK, </w:t>
            </w:r>
            <w:r w:rsidRPr="00CD604F">
              <w:t>on delete no action</w:t>
            </w:r>
            <w:r>
              <w:t xml:space="preserve">, </w:t>
            </w:r>
            <w:r w:rsidRPr="00CD604F">
              <w:t xml:space="preserve">on update </w:t>
            </w:r>
            <w:r w:rsidR="00900007">
              <w:t>cascade</w:t>
            </w:r>
          </w:p>
        </w:tc>
      </w:tr>
      <w:tr w:rsidR="000156DB" w:rsidTr="00BD73B9">
        <w:tc>
          <w:tcPr>
            <w:tcW w:w="576" w:type="dxa"/>
          </w:tcPr>
          <w:p w:rsidR="000156DB" w:rsidRDefault="003F21CA" w:rsidP="003F21CA">
            <w:pPr>
              <w:jc w:val="right"/>
            </w:pPr>
            <w:r>
              <w:t>5</w:t>
            </w:r>
          </w:p>
        </w:tc>
        <w:tc>
          <w:tcPr>
            <w:tcW w:w="2448" w:type="dxa"/>
          </w:tcPr>
          <w:p w:rsidR="000156DB" w:rsidRDefault="00F63DE0" w:rsidP="00D15536">
            <w:proofErr w:type="spellStart"/>
            <w:r>
              <w:t>Qty</w:t>
            </w:r>
            <w:proofErr w:type="spellEnd"/>
            <w:r>
              <w:t xml:space="preserve"> receive</w:t>
            </w:r>
          </w:p>
        </w:tc>
        <w:tc>
          <w:tcPr>
            <w:tcW w:w="2592" w:type="dxa"/>
          </w:tcPr>
          <w:p w:rsidR="000156DB" w:rsidRDefault="00F63DE0" w:rsidP="00D15536">
            <w:proofErr w:type="spellStart"/>
            <w:r>
              <w:t>tr_course.qty</w:t>
            </w:r>
            <w:proofErr w:type="spellEnd"/>
          </w:p>
        </w:tc>
        <w:tc>
          <w:tcPr>
            <w:tcW w:w="3168" w:type="dxa"/>
          </w:tcPr>
          <w:p w:rsidR="000156DB" w:rsidRDefault="00245286" w:rsidP="00D15536">
            <w:r>
              <w:t>I</w:t>
            </w:r>
            <w:r w:rsidR="00E22A7A">
              <w:t>nteger</w:t>
            </w:r>
          </w:p>
        </w:tc>
        <w:tc>
          <w:tcPr>
            <w:tcW w:w="2016" w:type="dxa"/>
          </w:tcPr>
          <w:p w:rsidR="000156DB" w:rsidRDefault="000156DB" w:rsidP="00D15536"/>
        </w:tc>
      </w:tr>
      <w:tr w:rsidR="000156DB" w:rsidTr="00BD73B9">
        <w:tc>
          <w:tcPr>
            <w:tcW w:w="576" w:type="dxa"/>
          </w:tcPr>
          <w:p w:rsidR="000156DB" w:rsidRDefault="003F21CA" w:rsidP="003F21CA">
            <w:pPr>
              <w:jc w:val="right"/>
            </w:pPr>
            <w:r>
              <w:t>6</w:t>
            </w:r>
          </w:p>
        </w:tc>
        <w:tc>
          <w:tcPr>
            <w:tcW w:w="2448" w:type="dxa"/>
          </w:tcPr>
          <w:p w:rsidR="000156DB" w:rsidRDefault="00F63DE0" w:rsidP="00D15536">
            <w:r>
              <w:t>Allow register</w:t>
            </w:r>
          </w:p>
        </w:tc>
        <w:tc>
          <w:tcPr>
            <w:tcW w:w="2592" w:type="dxa"/>
          </w:tcPr>
          <w:p w:rsidR="000156DB" w:rsidRDefault="00F63DE0" w:rsidP="00D15536">
            <w:proofErr w:type="spellStart"/>
            <w:r>
              <w:t>tr_course.allow_register</w:t>
            </w:r>
            <w:proofErr w:type="spellEnd"/>
          </w:p>
        </w:tc>
        <w:tc>
          <w:tcPr>
            <w:tcW w:w="3168" w:type="dxa"/>
          </w:tcPr>
          <w:p w:rsidR="000156DB" w:rsidRDefault="00F63DE0" w:rsidP="00D15536">
            <w:r>
              <w:t>Y, null</w:t>
            </w:r>
          </w:p>
        </w:tc>
        <w:tc>
          <w:tcPr>
            <w:tcW w:w="2016" w:type="dxa"/>
          </w:tcPr>
          <w:p w:rsidR="000156DB" w:rsidRDefault="000156DB" w:rsidP="00D15536"/>
        </w:tc>
      </w:tr>
      <w:tr w:rsidR="00F63DE0" w:rsidTr="00BD73B9">
        <w:tc>
          <w:tcPr>
            <w:tcW w:w="576" w:type="dxa"/>
          </w:tcPr>
          <w:p w:rsidR="00F63DE0" w:rsidRDefault="00F63DE0" w:rsidP="003F21CA">
            <w:pPr>
              <w:jc w:val="right"/>
            </w:pPr>
            <w:r>
              <w:t>7</w:t>
            </w:r>
          </w:p>
        </w:tc>
        <w:tc>
          <w:tcPr>
            <w:tcW w:w="2448" w:type="dxa"/>
          </w:tcPr>
          <w:p w:rsidR="00F63DE0" w:rsidRDefault="00F63DE0" w:rsidP="00D15536">
            <w:r>
              <w:t>Start date</w:t>
            </w:r>
          </w:p>
        </w:tc>
        <w:tc>
          <w:tcPr>
            <w:tcW w:w="2592" w:type="dxa"/>
          </w:tcPr>
          <w:p w:rsidR="00F63DE0" w:rsidRDefault="005B3DE4" w:rsidP="00D15536">
            <w:proofErr w:type="spellStart"/>
            <w:r>
              <w:t>tr_course.start_date</w:t>
            </w:r>
            <w:proofErr w:type="spellEnd"/>
          </w:p>
        </w:tc>
        <w:tc>
          <w:tcPr>
            <w:tcW w:w="3168" w:type="dxa"/>
          </w:tcPr>
          <w:p w:rsidR="00F63DE0" w:rsidRDefault="00A80D1C" w:rsidP="00D15536">
            <w:r>
              <w:t>Required, Date</w:t>
            </w:r>
          </w:p>
        </w:tc>
        <w:tc>
          <w:tcPr>
            <w:tcW w:w="2016" w:type="dxa"/>
          </w:tcPr>
          <w:p w:rsidR="00F63DE0" w:rsidRDefault="00F63DE0" w:rsidP="00D15536"/>
        </w:tc>
      </w:tr>
      <w:tr w:rsidR="00F63DE0" w:rsidTr="00BD73B9">
        <w:tc>
          <w:tcPr>
            <w:tcW w:w="576" w:type="dxa"/>
          </w:tcPr>
          <w:p w:rsidR="00F63DE0" w:rsidRDefault="00F63DE0" w:rsidP="003F21CA">
            <w:pPr>
              <w:jc w:val="right"/>
            </w:pPr>
            <w:r>
              <w:t>8</w:t>
            </w:r>
          </w:p>
        </w:tc>
        <w:tc>
          <w:tcPr>
            <w:tcW w:w="2448" w:type="dxa"/>
          </w:tcPr>
          <w:p w:rsidR="00F63DE0" w:rsidRDefault="00F63DE0" w:rsidP="00D15536">
            <w:r>
              <w:t>End date</w:t>
            </w:r>
          </w:p>
        </w:tc>
        <w:tc>
          <w:tcPr>
            <w:tcW w:w="2592" w:type="dxa"/>
          </w:tcPr>
          <w:p w:rsidR="00F63DE0" w:rsidRDefault="005B3DE4" w:rsidP="00D15536">
            <w:proofErr w:type="spellStart"/>
            <w:r>
              <w:t>tr_course.end_date</w:t>
            </w:r>
            <w:proofErr w:type="spellEnd"/>
          </w:p>
        </w:tc>
        <w:tc>
          <w:tcPr>
            <w:tcW w:w="3168" w:type="dxa"/>
          </w:tcPr>
          <w:p w:rsidR="00F63DE0" w:rsidRDefault="00A80D1C" w:rsidP="00D15536">
            <w:r>
              <w:t>Required, Date</w:t>
            </w:r>
          </w:p>
        </w:tc>
        <w:tc>
          <w:tcPr>
            <w:tcW w:w="2016" w:type="dxa"/>
          </w:tcPr>
          <w:p w:rsidR="00F63DE0" w:rsidRDefault="00F63DE0" w:rsidP="00D15536"/>
        </w:tc>
      </w:tr>
      <w:tr w:rsidR="00F63DE0" w:rsidTr="00BD73B9">
        <w:tc>
          <w:tcPr>
            <w:tcW w:w="576" w:type="dxa"/>
          </w:tcPr>
          <w:p w:rsidR="00F63DE0" w:rsidRDefault="00F63DE0" w:rsidP="003F21CA">
            <w:pPr>
              <w:jc w:val="right"/>
            </w:pPr>
            <w:r>
              <w:t>9</w:t>
            </w:r>
          </w:p>
        </w:tc>
        <w:tc>
          <w:tcPr>
            <w:tcW w:w="2448" w:type="dxa"/>
          </w:tcPr>
          <w:p w:rsidR="00F63DE0" w:rsidRDefault="00F63DE0" w:rsidP="00D15536">
            <w:r>
              <w:t>Time in</w:t>
            </w:r>
          </w:p>
        </w:tc>
        <w:tc>
          <w:tcPr>
            <w:tcW w:w="2592" w:type="dxa"/>
          </w:tcPr>
          <w:p w:rsidR="00F63DE0" w:rsidRDefault="005B3DE4" w:rsidP="00D15536">
            <w:proofErr w:type="spellStart"/>
            <w:r>
              <w:t>tr_course.time_in</w:t>
            </w:r>
            <w:proofErr w:type="spellEnd"/>
          </w:p>
        </w:tc>
        <w:tc>
          <w:tcPr>
            <w:tcW w:w="3168" w:type="dxa"/>
          </w:tcPr>
          <w:p w:rsidR="00F63DE0" w:rsidRDefault="00A80D1C" w:rsidP="00D15536">
            <w:r>
              <w:t>Required, Time</w:t>
            </w:r>
          </w:p>
        </w:tc>
        <w:tc>
          <w:tcPr>
            <w:tcW w:w="2016" w:type="dxa"/>
          </w:tcPr>
          <w:p w:rsidR="00F63DE0" w:rsidRDefault="00F63DE0" w:rsidP="00D15536"/>
        </w:tc>
      </w:tr>
      <w:tr w:rsidR="00F63DE0" w:rsidTr="00BD73B9">
        <w:tc>
          <w:tcPr>
            <w:tcW w:w="576" w:type="dxa"/>
          </w:tcPr>
          <w:p w:rsidR="00F63DE0" w:rsidRDefault="00F63DE0" w:rsidP="003F21CA">
            <w:pPr>
              <w:jc w:val="right"/>
            </w:pPr>
            <w:r>
              <w:t>10</w:t>
            </w:r>
          </w:p>
        </w:tc>
        <w:tc>
          <w:tcPr>
            <w:tcW w:w="2448" w:type="dxa"/>
          </w:tcPr>
          <w:p w:rsidR="00F63DE0" w:rsidRDefault="00F63DE0" w:rsidP="00D15536">
            <w:r>
              <w:t>Time out</w:t>
            </w:r>
          </w:p>
        </w:tc>
        <w:tc>
          <w:tcPr>
            <w:tcW w:w="2592" w:type="dxa"/>
          </w:tcPr>
          <w:p w:rsidR="00F63DE0" w:rsidRDefault="005B3DE4" w:rsidP="00D15536">
            <w:proofErr w:type="spellStart"/>
            <w:r>
              <w:t>tr_course.time_out</w:t>
            </w:r>
            <w:proofErr w:type="spellEnd"/>
          </w:p>
        </w:tc>
        <w:tc>
          <w:tcPr>
            <w:tcW w:w="3168" w:type="dxa"/>
          </w:tcPr>
          <w:p w:rsidR="00F63DE0" w:rsidRDefault="00A80D1C" w:rsidP="00D15536">
            <w:r>
              <w:t>Required, Time</w:t>
            </w:r>
          </w:p>
        </w:tc>
        <w:tc>
          <w:tcPr>
            <w:tcW w:w="2016" w:type="dxa"/>
          </w:tcPr>
          <w:p w:rsidR="00F63DE0" w:rsidRDefault="00F63DE0" w:rsidP="00D15536"/>
        </w:tc>
      </w:tr>
      <w:tr w:rsidR="00F63DE0" w:rsidTr="00BD73B9">
        <w:tc>
          <w:tcPr>
            <w:tcW w:w="576" w:type="dxa"/>
          </w:tcPr>
          <w:p w:rsidR="00F63DE0" w:rsidRDefault="00F63DE0" w:rsidP="003F21CA">
            <w:pPr>
              <w:jc w:val="right"/>
            </w:pPr>
            <w:r>
              <w:t>11</w:t>
            </w:r>
          </w:p>
        </w:tc>
        <w:tc>
          <w:tcPr>
            <w:tcW w:w="2448" w:type="dxa"/>
          </w:tcPr>
          <w:p w:rsidR="00F63DE0" w:rsidRDefault="00F63DE0" w:rsidP="00D15536">
            <w:r>
              <w:t>Place</w:t>
            </w:r>
          </w:p>
        </w:tc>
        <w:tc>
          <w:tcPr>
            <w:tcW w:w="2592" w:type="dxa"/>
          </w:tcPr>
          <w:p w:rsidR="00F63DE0" w:rsidRDefault="005B3DE4" w:rsidP="00D15536">
            <w:proofErr w:type="spellStart"/>
            <w:r>
              <w:t>tr_course.place</w:t>
            </w:r>
            <w:proofErr w:type="spellEnd"/>
          </w:p>
        </w:tc>
        <w:tc>
          <w:tcPr>
            <w:tcW w:w="3168" w:type="dxa"/>
          </w:tcPr>
          <w:p w:rsidR="00F63DE0" w:rsidRDefault="00A80D1C" w:rsidP="00D15536">
            <w:r>
              <w:t>Required</w:t>
            </w:r>
          </w:p>
        </w:tc>
        <w:tc>
          <w:tcPr>
            <w:tcW w:w="2016" w:type="dxa"/>
          </w:tcPr>
          <w:p w:rsidR="00F63DE0" w:rsidRDefault="00F63DE0" w:rsidP="00D15536"/>
        </w:tc>
      </w:tr>
      <w:tr w:rsidR="00F63DE0" w:rsidTr="00BD73B9">
        <w:tc>
          <w:tcPr>
            <w:tcW w:w="576" w:type="dxa"/>
          </w:tcPr>
          <w:p w:rsidR="00F63DE0" w:rsidRDefault="00F63DE0" w:rsidP="003F21CA">
            <w:pPr>
              <w:jc w:val="right"/>
            </w:pPr>
            <w:r>
              <w:t>12</w:t>
            </w:r>
          </w:p>
        </w:tc>
        <w:tc>
          <w:tcPr>
            <w:tcW w:w="2448" w:type="dxa"/>
          </w:tcPr>
          <w:p w:rsidR="00F63DE0" w:rsidRDefault="00F63DE0" w:rsidP="00D15536">
            <w:r>
              <w:t>Trainer</w:t>
            </w:r>
          </w:p>
        </w:tc>
        <w:tc>
          <w:tcPr>
            <w:tcW w:w="2592" w:type="dxa"/>
          </w:tcPr>
          <w:p w:rsidR="00F63DE0" w:rsidRDefault="005B3DE4" w:rsidP="00D15536">
            <w:proofErr w:type="spellStart"/>
            <w:r>
              <w:t>tr_course.trainer</w:t>
            </w:r>
            <w:proofErr w:type="spellEnd"/>
          </w:p>
        </w:tc>
        <w:tc>
          <w:tcPr>
            <w:tcW w:w="3168" w:type="dxa"/>
          </w:tcPr>
          <w:p w:rsidR="00F63DE0" w:rsidRDefault="00A80D1C" w:rsidP="00D15536">
            <w:r>
              <w:t>Required</w:t>
            </w:r>
          </w:p>
        </w:tc>
        <w:tc>
          <w:tcPr>
            <w:tcW w:w="2016" w:type="dxa"/>
          </w:tcPr>
          <w:p w:rsidR="00F63DE0" w:rsidRDefault="00F63DE0" w:rsidP="00D15536"/>
        </w:tc>
      </w:tr>
      <w:tr w:rsidR="00E5550C" w:rsidTr="00BD73B9">
        <w:tc>
          <w:tcPr>
            <w:tcW w:w="576" w:type="dxa"/>
          </w:tcPr>
          <w:p w:rsidR="00E5550C" w:rsidRDefault="00E5550C" w:rsidP="003F21CA">
            <w:pPr>
              <w:jc w:val="right"/>
            </w:pPr>
            <w:r>
              <w:t>13</w:t>
            </w:r>
          </w:p>
        </w:tc>
        <w:tc>
          <w:tcPr>
            <w:tcW w:w="2448" w:type="dxa"/>
          </w:tcPr>
          <w:p w:rsidR="00E5550C" w:rsidRDefault="00E5550C" w:rsidP="00D15536">
            <w:r>
              <w:t>Created at</w:t>
            </w:r>
          </w:p>
        </w:tc>
        <w:tc>
          <w:tcPr>
            <w:tcW w:w="2592" w:type="dxa"/>
          </w:tcPr>
          <w:p w:rsidR="00E5550C" w:rsidRDefault="00E5550C" w:rsidP="00D15536">
            <w:proofErr w:type="spellStart"/>
            <w:r>
              <w:t>tr_course.</w:t>
            </w:r>
            <w:r w:rsidRPr="00E5550C">
              <w:t>created_at</w:t>
            </w:r>
            <w:proofErr w:type="spellEnd"/>
          </w:p>
        </w:tc>
        <w:tc>
          <w:tcPr>
            <w:tcW w:w="3168" w:type="dxa"/>
          </w:tcPr>
          <w:p w:rsidR="00E5550C" w:rsidRDefault="00AA4A21" w:rsidP="00D15536">
            <w:proofErr w:type="spellStart"/>
            <w:r>
              <w:t>DateTime</w:t>
            </w:r>
            <w:proofErr w:type="spellEnd"/>
          </w:p>
        </w:tc>
        <w:tc>
          <w:tcPr>
            <w:tcW w:w="2016" w:type="dxa"/>
          </w:tcPr>
          <w:p w:rsidR="00E5550C" w:rsidRDefault="00E5550C" w:rsidP="00D15536"/>
        </w:tc>
      </w:tr>
      <w:tr w:rsidR="00E5550C" w:rsidTr="00BD73B9">
        <w:tc>
          <w:tcPr>
            <w:tcW w:w="576" w:type="dxa"/>
          </w:tcPr>
          <w:p w:rsidR="00E5550C" w:rsidRDefault="00E5550C" w:rsidP="003F21CA">
            <w:pPr>
              <w:jc w:val="right"/>
            </w:pPr>
            <w:r>
              <w:t>14</w:t>
            </w:r>
          </w:p>
        </w:tc>
        <w:tc>
          <w:tcPr>
            <w:tcW w:w="2448" w:type="dxa"/>
          </w:tcPr>
          <w:p w:rsidR="00E5550C" w:rsidRDefault="00E5550C" w:rsidP="00D15536">
            <w:r>
              <w:t>Created by</w:t>
            </w:r>
          </w:p>
        </w:tc>
        <w:tc>
          <w:tcPr>
            <w:tcW w:w="2592" w:type="dxa"/>
          </w:tcPr>
          <w:p w:rsidR="00E5550C" w:rsidRDefault="005E5788" w:rsidP="00D15536">
            <w:proofErr w:type="spellStart"/>
            <w:r>
              <w:t>tr_course.created_by</w:t>
            </w:r>
            <w:proofErr w:type="spellEnd"/>
          </w:p>
        </w:tc>
        <w:tc>
          <w:tcPr>
            <w:tcW w:w="3168" w:type="dxa"/>
          </w:tcPr>
          <w:p w:rsidR="00E5550C" w:rsidRDefault="00AA4A21" w:rsidP="00D15536">
            <w:r>
              <w:t>String</w:t>
            </w:r>
          </w:p>
        </w:tc>
        <w:tc>
          <w:tcPr>
            <w:tcW w:w="2016" w:type="dxa"/>
          </w:tcPr>
          <w:p w:rsidR="00E5550C" w:rsidRDefault="00E5550C" w:rsidP="00D15536"/>
        </w:tc>
      </w:tr>
      <w:tr w:rsidR="00E5550C" w:rsidTr="00BD73B9">
        <w:tc>
          <w:tcPr>
            <w:tcW w:w="576" w:type="dxa"/>
          </w:tcPr>
          <w:p w:rsidR="00E5550C" w:rsidRDefault="00E5550C" w:rsidP="003F21CA">
            <w:pPr>
              <w:jc w:val="right"/>
            </w:pPr>
            <w:r>
              <w:t>15</w:t>
            </w:r>
          </w:p>
        </w:tc>
        <w:tc>
          <w:tcPr>
            <w:tcW w:w="2448" w:type="dxa"/>
          </w:tcPr>
          <w:p w:rsidR="00E5550C" w:rsidRDefault="00E5550C" w:rsidP="00D15536">
            <w:r>
              <w:t>Updated at</w:t>
            </w:r>
          </w:p>
        </w:tc>
        <w:tc>
          <w:tcPr>
            <w:tcW w:w="2592" w:type="dxa"/>
          </w:tcPr>
          <w:p w:rsidR="00E5550C" w:rsidRDefault="00E5550C" w:rsidP="00D15536">
            <w:proofErr w:type="spellStart"/>
            <w:r>
              <w:t>tr_course.</w:t>
            </w:r>
            <w:r w:rsidRPr="00E5550C">
              <w:t>updated_at</w:t>
            </w:r>
            <w:proofErr w:type="spellEnd"/>
          </w:p>
        </w:tc>
        <w:tc>
          <w:tcPr>
            <w:tcW w:w="3168" w:type="dxa"/>
          </w:tcPr>
          <w:p w:rsidR="00E5550C" w:rsidRDefault="00AA4A21" w:rsidP="00D15536">
            <w:proofErr w:type="spellStart"/>
            <w:r>
              <w:t>Datetime</w:t>
            </w:r>
            <w:proofErr w:type="spellEnd"/>
          </w:p>
        </w:tc>
        <w:tc>
          <w:tcPr>
            <w:tcW w:w="2016" w:type="dxa"/>
          </w:tcPr>
          <w:p w:rsidR="00E5550C" w:rsidRDefault="00E5550C" w:rsidP="00D15536"/>
        </w:tc>
      </w:tr>
      <w:tr w:rsidR="00E5550C" w:rsidTr="00BD73B9">
        <w:tc>
          <w:tcPr>
            <w:tcW w:w="576" w:type="dxa"/>
          </w:tcPr>
          <w:p w:rsidR="00E5550C" w:rsidRDefault="00E5550C" w:rsidP="003F21CA">
            <w:pPr>
              <w:jc w:val="right"/>
            </w:pPr>
            <w:r>
              <w:t>16</w:t>
            </w:r>
          </w:p>
        </w:tc>
        <w:tc>
          <w:tcPr>
            <w:tcW w:w="2448" w:type="dxa"/>
          </w:tcPr>
          <w:p w:rsidR="00E5550C" w:rsidRDefault="00E5550C" w:rsidP="00D15536">
            <w:r>
              <w:t>Updated by</w:t>
            </w:r>
          </w:p>
        </w:tc>
        <w:tc>
          <w:tcPr>
            <w:tcW w:w="2592" w:type="dxa"/>
          </w:tcPr>
          <w:p w:rsidR="00E5550C" w:rsidRDefault="005E5788" w:rsidP="00D15536">
            <w:proofErr w:type="spellStart"/>
            <w:r>
              <w:t>tr_course.updated_by</w:t>
            </w:r>
            <w:proofErr w:type="spellEnd"/>
          </w:p>
        </w:tc>
        <w:tc>
          <w:tcPr>
            <w:tcW w:w="3168" w:type="dxa"/>
          </w:tcPr>
          <w:p w:rsidR="00E5550C" w:rsidRDefault="00AA4A21" w:rsidP="00D15536">
            <w:r>
              <w:t>String</w:t>
            </w:r>
          </w:p>
        </w:tc>
        <w:tc>
          <w:tcPr>
            <w:tcW w:w="2016" w:type="dxa"/>
          </w:tcPr>
          <w:p w:rsidR="00E5550C" w:rsidRDefault="00E5550C" w:rsidP="00D15536"/>
        </w:tc>
      </w:tr>
      <w:tr w:rsidR="00E5550C" w:rsidTr="00BD73B9">
        <w:tc>
          <w:tcPr>
            <w:tcW w:w="576" w:type="dxa"/>
          </w:tcPr>
          <w:p w:rsidR="00E5550C" w:rsidRDefault="00E5550C" w:rsidP="003F21CA">
            <w:pPr>
              <w:jc w:val="right"/>
            </w:pPr>
            <w:r>
              <w:t>17</w:t>
            </w:r>
          </w:p>
        </w:tc>
        <w:tc>
          <w:tcPr>
            <w:tcW w:w="2448" w:type="dxa"/>
          </w:tcPr>
          <w:p w:rsidR="00E5550C" w:rsidRDefault="00AA4A21" w:rsidP="00D15536">
            <w:r>
              <w:rPr>
                <w:lang w:bidi="th-TH"/>
              </w:rPr>
              <w:t>Course no.</w:t>
            </w:r>
          </w:p>
        </w:tc>
        <w:tc>
          <w:tcPr>
            <w:tcW w:w="2592" w:type="dxa"/>
          </w:tcPr>
          <w:p w:rsidR="00E5550C" w:rsidRDefault="00124ED8" w:rsidP="00D15536">
            <w:proofErr w:type="spellStart"/>
            <w:r>
              <w:t>tr_course_band.course_no</w:t>
            </w:r>
            <w:proofErr w:type="spellEnd"/>
          </w:p>
        </w:tc>
        <w:tc>
          <w:tcPr>
            <w:tcW w:w="3168" w:type="dxa"/>
          </w:tcPr>
          <w:p w:rsidR="00E5550C" w:rsidRDefault="00F369F9" w:rsidP="00D15536">
            <w:r>
              <w:t>Required</w:t>
            </w:r>
          </w:p>
        </w:tc>
        <w:tc>
          <w:tcPr>
            <w:tcW w:w="2016" w:type="dxa"/>
          </w:tcPr>
          <w:p w:rsidR="00E5550C" w:rsidRDefault="008C4559" w:rsidP="008C4559">
            <w:r>
              <w:t xml:space="preserve">FK, on delete cascade, </w:t>
            </w:r>
            <w:r w:rsidRPr="00CD604F">
              <w:t xml:space="preserve">on update </w:t>
            </w:r>
            <w:r>
              <w:t>cascade</w:t>
            </w:r>
          </w:p>
        </w:tc>
      </w:tr>
      <w:tr w:rsidR="00AA4A21" w:rsidTr="00BD73B9">
        <w:tc>
          <w:tcPr>
            <w:tcW w:w="576" w:type="dxa"/>
          </w:tcPr>
          <w:p w:rsidR="00AA4A21" w:rsidRDefault="00AA4A21" w:rsidP="003F21CA">
            <w:pPr>
              <w:jc w:val="right"/>
            </w:pPr>
            <w:r>
              <w:t>18</w:t>
            </w:r>
          </w:p>
        </w:tc>
        <w:tc>
          <w:tcPr>
            <w:tcW w:w="2448" w:type="dxa"/>
          </w:tcPr>
          <w:p w:rsidR="00AA4A21" w:rsidRDefault="00AA4A21" w:rsidP="00D15536">
            <w:pPr>
              <w:rPr>
                <w:lang w:bidi="th-TH"/>
              </w:rPr>
            </w:pPr>
            <w:r>
              <w:rPr>
                <w:lang w:bidi="th-TH"/>
              </w:rPr>
              <w:t>Band</w:t>
            </w:r>
          </w:p>
        </w:tc>
        <w:tc>
          <w:tcPr>
            <w:tcW w:w="2592" w:type="dxa"/>
          </w:tcPr>
          <w:p w:rsidR="00AA4A21" w:rsidRDefault="00124ED8" w:rsidP="00124ED8">
            <w:proofErr w:type="spellStart"/>
            <w:r>
              <w:t>tr_course_band.band</w:t>
            </w:r>
            <w:proofErr w:type="spellEnd"/>
          </w:p>
        </w:tc>
        <w:tc>
          <w:tcPr>
            <w:tcW w:w="3168" w:type="dxa"/>
          </w:tcPr>
          <w:p w:rsidR="00AA4A21" w:rsidRDefault="00F369F9" w:rsidP="00D15536">
            <w:r>
              <w:t>Required</w:t>
            </w:r>
          </w:p>
        </w:tc>
        <w:tc>
          <w:tcPr>
            <w:tcW w:w="2016" w:type="dxa"/>
          </w:tcPr>
          <w:p w:rsidR="00AA4A21" w:rsidRDefault="00AA4A21" w:rsidP="00D15536"/>
        </w:tc>
      </w:tr>
    </w:tbl>
    <w:p w:rsidR="001E7D12" w:rsidRDefault="001E7D12" w:rsidP="007A5C1C">
      <w:pPr>
        <w:pStyle w:val="Heading3"/>
      </w:pPr>
      <w:r>
        <w:t>Process</w:t>
      </w:r>
    </w:p>
    <w:p w:rsidR="007B27EE" w:rsidRDefault="0044025E" w:rsidP="00640CCC">
      <w:pPr>
        <w:pStyle w:val="ListParagraph"/>
        <w:numPr>
          <w:ilvl w:val="0"/>
          <w:numId w:val="12"/>
        </w:numPr>
      </w:pPr>
      <w:r>
        <w:t>Create course</w:t>
      </w:r>
      <w:r w:rsidR="00AF005B">
        <w:t>: on click new course button</w:t>
      </w:r>
    </w:p>
    <w:p w:rsidR="005F62A1" w:rsidRDefault="005F62A1" w:rsidP="005F62A1">
      <w:pPr>
        <w:pStyle w:val="ListParagraph"/>
        <w:numPr>
          <w:ilvl w:val="1"/>
          <w:numId w:val="12"/>
        </w:numPr>
      </w:pPr>
      <w:r>
        <w:t>Input data and validate</w:t>
      </w:r>
    </w:p>
    <w:p w:rsidR="005F62A1" w:rsidRDefault="005F62A1" w:rsidP="005F62A1">
      <w:pPr>
        <w:pStyle w:val="ListParagraph"/>
        <w:numPr>
          <w:ilvl w:val="1"/>
          <w:numId w:val="12"/>
        </w:numPr>
      </w:pPr>
      <w:r>
        <w:t>Insert data to database</w:t>
      </w:r>
    </w:p>
    <w:p w:rsidR="007B27EE" w:rsidRDefault="005A504B" w:rsidP="00640CCC">
      <w:pPr>
        <w:pStyle w:val="ListParagraph"/>
        <w:numPr>
          <w:ilvl w:val="0"/>
          <w:numId w:val="12"/>
        </w:numPr>
      </w:pPr>
      <w:r>
        <w:t>Search course</w:t>
      </w:r>
      <w:r w:rsidR="00E05D76">
        <w:t xml:space="preserve"> and show data</w:t>
      </w:r>
      <w:r w:rsidR="00AF005B">
        <w:t xml:space="preserve">: </w:t>
      </w:r>
      <w:r w:rsidR="00D12D97">
        <w:t>o</w:t>
      </w:r>
      <w:r w:rsidR="00AF005B">
        <w:t>n key up search field</w:t>
      </w:r>
    </w:p>
    <w:p w:rsidR="007B2EBE" w:rsidRDefault="007B2EBE" w:rsidP="007B2EBE">
      <w:pPr>
        <w:pStyle w:val="ListParagraph"/>
        <w:numPr>
          <w:ilvl w:val="1"/>
          <w:numId w:val="12"/>
        </w:numPr>
      </w:pPr>
      <w:r>
        <w:t>Input data</w:t>
      </w:r>
    </w:p>
    <w:p w:rsidR="007B2EBE" w:rsidRDefault="007B2EBE" w:rsidP="007B2EBE">
      <w:pPr>
        <w:pStyle w:val="ListParagraph"/>
        <w:numPr>
          <w:ilvl w:val="1"/>
          <w:numId w:val="12"/>
        </w:numPr>
      </w:pPr>
      <w:r>
        <w:t xml:space="preserve">Search when </w:t>
      </w:r>
      <w:r w:rsidR="008356EB">
        <w:t>key up filter by input</w:t>
      </w:r>
    </w:p>
    <w:p w:rsidR="007846E7" w:rsidRDefault="007846E7" w:rsidP="007B2EBE">
      <w:pPr>
        <w:pStyle w:val="ListParagraph"/>
        <w:numPr>
          <w:ilvl w:val="1"/>
          <w:numId w:val="12"/>
        </w:numPr>
      </w:pPr>
      <w:r>
        <w:t xml:space="preserve">Show data sort by date </w:t>
      </w:r>
      <w:proofErr w:type="spellStart"/>
      <w:r>
        <w:t>desc</w:t>
      </w:r>
      <w:proofErr w:type="spellEnd"/>
      <w:r>
        <w:t>, sortable</w:t>
      </w:r>
    </w:p>
    <w:p w:rsidR="007B27EE" w:rsidRDefault="0044025E" w:rsidP="00640CCC">
      <w:pPr>
        <w:pStyle w:val="ListParagraph"/>
        <w:numPr>
          <w:ilvl w:val="0"/>
          <w:numId w:val="12"/>
        </w:numPr>
      </w:pPr>
      <w:r>
        <w:t>Edit course</w:t>
      </w:r>
      <w:r w:rsidR="00C55F9B">
        <w:t>: on click edit icon of each record</w:t>
      </w:r>
    </w:p>
    <w:p w:rsidR="00EA45D7" w:rsidRDefault="00EA45D7" w:rsidP="00EA45D7">
      <w:pPr>
        <w:pStyle w:val="ListParagraph"/>
        <w:numPr>
          <w:ilvl w:val="1"/>
          <w:numId w:val="12"/>
        </w:numPr>
      </w:pPr>
      <w:r>
        <w:t>Input data and validate</w:t>
      </w:r>
    </w:p>
    <w:p w:rsidR="00EA45D7" w:rsidRDefault="00EA45D7" w:rsidP="00EA45D7">
      <w:pPr>
        <w:pStyle w:val="ListParagraph"/>
        <w:numPr>
          <w:ilvl w:val="1"/>
          <w:numId w:val="12"/>
        </w:numPr>
      </w:pPr>
      <w:r>
        <w:t>Update data to database</w:t>
      </w:r>
    </w:p>
    <w:p w:rsidR="0044025E" w:rsidRDefault="0044025E" w:rsidP="00640CCC">
      <w:pPr>
        <w:pStyle w:val="ListParagraph"/>
        <w:numPr>
          <w:ilvl w:val="0"/>
          <w:numId w:val="12"/>
        </w:numPr>
      </w:pPr>
      <w:r>
        <w:t>Delete course</w:t>
      </w:r>
      <w:r w:rsidR="00C55F9B">
        <w:t>: on click delete icon of each record</w:t>
      </w:r>
    </w:p>
    <w:p w:rsidR="00805D5A" w:rsidRDefault="00805D5A" w:rsidP="00805D5A">
      <w:pPr>
        <w:pStyle w:val="ListParagraph"/>
        <w:numPr>
          <w:ilvl w:val="1"/>
          <w:numId w:val="12"/>
        </w:numPr>
      </w:pPr>
      <w:r>
        <w:t>Show modal to confirm</w:t>
      </w:r>
    </w:p>
    <w:p w:rsidR="00805D5A" w:rsidRDefault="00805D5A" w:rsidP="00805D5A">
      <w:pPr>
        <w:pStyle w:val="ListParagraph"/>
        <w:numPr>
          <w:ilvl w:val="1"/>
          <w:numId w:val="12"/>
        </w:numPr>
      </w:pPr>
      <w:r>
        <w:t>Input Course no. to confirm</w:t>
      </w:r>
    </w:p>
    <w:p w:rsidR="00F369F9" w:rsidRPr="00805D5A" w:rsidRDefault="00805D5A" w:rsidP="00805D5A">
      <w:pPr>
        <w:pStyle w:val="ListParagraph"/>
        <w:numPr>
          <w:ilvl w:val="1"/>
          <w:numId w:val="12"/>
        </w:numPr>
      </w:pPr>
      <w:r>
        <w:t>Delete from database</w:t>
      </w:r>
    </w:p>
    <w:p w:rsidR="001E7D12" w:rsidRDefault="00B95FA0" w:rsidP="006D35A4">
      <w:pPr>
        <w:pStyle w:val="Heading2"/>
      </w:pPr>
      <w:bookmarkStart w:id="8" w:name="_Toc87375135"/>
      <w:r w:rsidRPr="006D35A4">
        <w:lastRenderedPageBreak/>
        <w:t>Input</w:t>
      </w:r>
      <w:r>
        <w:t xml:space="preserve"> Training Result</w:t>
      </w:r>
      <w:bookmarkEnd w:id="8"/>
    </w:p>
    <w:p w:rsidR="005A3017" w:rsidRDefault="005A3017" w:rsidP="00640CCC">
      <w:pPr>
        <w:pStyle w:val="Heading3"/>
        <w:numPr>
          <w:ilvl w:val="0"/>
          <w:numId w:val="4"/>
        </w:numPr>
        <w:rPr>
          <w:lang w:bidi="th-TH"/>
        </w:rPr>
      </w:pPr>
      <w:r>
        <w:rPr>
          <w:lang w:bidi="th-TH"/>
        </w:rPr>
        <w:t>Objective</w:t>
      </w:r>
    </w:p>
    <w:p w:rsidR="005F5CAB" w:rsidRPr="005F5CAB" w:rsidRDefault="005F5CAB" w:rsidP="00805D5A">
      <w:pPr>
        <w:rPr>
          <w:lang w:bidi="th-TH"/>
        </w:rPr>
      </w:pPr>
      <w:r>
        <w:rPr>
          <w:lang w:bidi="th-TH"/>
        </w:rPr>
        <w:t>To input trainee result</w:t>
      </w:r>
      <w:r w:rsidR="006F7CEB">
        <w:rPr>
          <w:rFonts w:hint="cs"/>
          <w:cs/>
          <w:lang w:bidi="th-TH"/>
        </w:rPr>
        <w:t xml:space="preserve"> </w:t>
      </w:r>
      <w:r w:rsidR="006F7CEB">
        <w:rPr>
          <w:lang w:bidi="th-TH"/>
        </w:rPr>
        <w:t>and register more</w:t>
      </w:r>
      <w:r w:rsidR="006F7CEB" w:rsidRPr="006F7CEB">
        <w:rPr>
          <w:lang w:bidi="th-TH"/>
        </w:rPr>
        <w:t xml:space="preserve"> trainee</w:t>
      </w:r>
    </w:p>
    <w:p w:rsidR="001847A9" w:rsidRDefault="001847A9" w:rsidP="00640CCC">
      <w:pPr>
        <w:pStyle w:val="Heading3"/>
        <w:numPr>
          <w:ilvl w:val="0"/>
          <w:numId w:val="4"/>
        </w:numPr>
        <w:rPr>
          <w:lang w:bidi="th-TH"/>
        </w:rPr>
      </w:pPr>
      <w:r>
        <w:rPr>
          <w:lang w:bidi="th-TH"/>
        </w:rPr>
        <w:t>Screen</w:t>
      </w:r>
    </w:p>
    <w:p w:rsidR="00E47155" w:rsidRDefault="00745AA2" w:rsidP="00570AC4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margin">
              <wp:posOffset>17145</wp:posOffset>
            </wp:positionH>
            <wp:positionV relativeFrom="paragraph">
              <wp:posOffset>295910</wp:posOffset>
            </wp:positionV>
            <wp:extent cx="6823710" cy="5640705"/>
            <wp:effectExtent l="0" t="0" r="0" b="0"/>
            <wp:wrapTopAndBottom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7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992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6134669</wp:posOffset>
                </wp:positionH>
                <wp:positionV relativeFrom="paragraph">
                  <wp:posOffset>1467722</wp:posOffset>
                </wp:positionV>
                <wp:extent cx="387397" cy="368489"/>
                <wp:effectExtent l="0" t="0" r="0" b="0"/>
                <wp:wrapNone/>
                <wp:docPr id="78" name="Multiply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97" cy="368489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AFA1" id="Multiply 78" o:spid="_x0000_s1026" style="position:absolute;margin-left:483.05pt;margin-top:115.55pt;width:30.5pt;height:2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97,36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" path="m63177,119900l122909,57103r70790,67334l264488,57103r59732,62797l256574,184245r67646,64344l264488,311386,193699,244052r-70790,67334l63177,248589r67646,-64344l63177,119900xe" fillcolor="red" stroked="f" strokeweight="2pt">
                <v:stroke miterlimit="4" joinstyle="miter"/>
                <v:path arrowok="t" o:connecttype="custom" o:connectlocs="63177,119900;122909,57103;193699,124437;264488,57103;324220,119900;256574,184245;324220,248589;264488,311386;193699,244052;122909,311386;63177,248589;130823,184245;63177,119900" o:connectangles="0,0,0,0,0,0,0,0,0,0,0,0,0"/>
              </v:shape>
            </w:pict>
          </mc:Fallback>
        </mc:AlternateContent>
      </w:r>
      <w:r w:rsidR="00570AC4">
        <w:rPr>
          <w:lang w:bidi="th-TH"/>
        </w:rPr>
        <w:t>Old</w:t>
      </w:r>
    </w:p>
    <w:p w:rsidR="00570AC4" w:rsidRDefault="00570AC4" w:rsidP="00570AC4">
      <w:pPr>
        <w:rPr>
          <w:lang w:bidi="th-TH"/>
        </w:rPr>
      </w:pPr>
    </w:p>
    <w:p w:rsidR="00D1165A" w:rsidRDefault="00D1165A">
      <w:pPr>
        <w:rPr>
          <w:lang w:bidi="th-TH"/>
        </w:rPr>
      </w:pPr>
      <w:r>
        <w:rPr>
          <w:lang w:bidi="th-TH"/>
        </w:rPr>
        <w:br w:type="page"/>
      </w:r>
    </w:p>
    <w:p w:rsidR="00570AC4" w:rsidRDefault="00570AC4" w:rsidP="00570AC4">
      <w:pPr>
        <w:rPr>
          <w:lang w:bidi="th-TH"/>
        </w:rPr>
      </w:pPr>
      <w:r>
        <w:rPr>
          <w:lang w:bidi="th-TH"/>
        </w:rPr>
        <w:lastRenderedPageBreak/>
        <w:t>New</w:t>
      </w:r>
    </w:p>
    <w:p w:rsidR="00570AC4" w:rsidRDefault="00570AC4" w:rsidP="00570AC4">
      <w:pPr>
        <w:rPr>
          <w:cs/>
          <w:lang w:bidi="th-TH"/>
        </w:rPr>
      </w:pPr>
    </w:p>
    <w:p w:rsidR="001847A9" w:rsidRDefault="001847A9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1847A9" w:rsidRDefault="00B74176" w:rsidP="007A5C1C">
      <w:pPr>
        <w:pStyle w:val="Heading3"/>
        <w:rPr>
          <w:lang w:bidi="th-TH"/>
        </w:rPr>
      </w:pPr>
      <w:r>
        <w:rPr>
          <w:lang w:bidi="th-TH"/>
        </w:rPr>
        <w:t>P</w:t>
      </w:r>
      <w:r w:rsidR="001847A9">
        <w:rPr>
          <w:lang w:bidi="th-TH"/>
        </w:rPr>
        <w:t>rocess</w:t>
      </w:r>
    </w:p>
    <w:p w:rsidR="008031BE" w:rsidRDefault="008031BE" w:rsidP="00640CCC">
      <w:pPr>
        <w:pStyle w:val="ListParagraph"/>
        <w:numPr>
          <w:ilvl w:val="0"/>
          <w:numId w:val="14"/>
        </w:numPr>
        <w:rPr>
          <w:lang w:bidi="th-TH"/>
        </w:rPr>
      </w:pPr>
      <w:r>
        <w:rPr>
          <w:lang w:bidi="th-TH"/>
        </w:rPr>
        <w:t>Input training result of trainee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Select course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Show course data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Show approved trainee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Input pre-test score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Automatic calculate pre-test grade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Input post-test score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Automatic calculate post-test grade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Create excel format to input score multiple trainee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Import excel to update score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Update score</w:t>
      </w:r>
    </w:p>
    <w:p w:rsidR="008031BE" w:rsidRDefault="008031BE" w:rsidP="00640CCC">
      <w:pPr>
        <w:pStyle w:val="ListParagraph"/>
        <w:numPr>
          <w:ilvl w:val="0"/>
          <w:numId w:val="15"/>
        </w:numPr>
        <w:rPr>
          <w:lang w:bidi="th-TH"/>
        </w:rPr>
      </w:pPr>
      <w:r>
        <w:rPr>
          <w:lang w:bidi="th-TH"/>
        </w:rPr>
        <w:t>Refresh data after update</w:t>
      </w:r>
    </w:p>
    <w:p w:rsidR="008031BE" w:rsidRDefault="008031BE" w:rsidP="00640CCC">
      <w:pPr>
        <w:pStyle w:val="ListParagraph"/>
        <w:numPr>
          <w:ilvl w:val="0"/>
          <w:numId w:val="14"/>
        </w:numPr>
        <w:rPr>
          <w:lang w:bidi="th-TH"/>
        </w:rPr>
      </w:pPr>
      <w:r>
        <w:rPr>
          <w:lang w:bidi="th-TH"/>
        </w:rPr>
        <w:t>Register trainee</w:t>
      </w:r>
    </w:p>
    <w:p w:rsidR="008031BE" w:rsidRDefault="008031BE" w:rsidP="00640CCC">
      <w:pPr>
        <w:pStyle w:val="ListParagraph"/>
        <w:numPr>
          <w:ilvl w:val="0"/>
          <w:numId w:val="16"/>
        </w:numPr>
        <w:rPr>
          <w:lang w:bidi="th-TH"/>
        </w:rPr>
      </w:pPr>
      <w:r>
        <w:rPr>
          <w:lang w:bidi="th-TH"/>
        </w:rPr>
        <w:t>Register approved trainee from paper</w:t>
      </w:r>
    </w:p>
    <w:p w:rsidR="008031BE" w:rsidRDefault="008031BE" w:rsidP="00640CCC">
      <w:pPr>
        <w:pStyle w:val="ListParagraph"/>
        <w:numPr>
          <w:ilvl w:val="0"/>
          <w:numId w:val="16"/>
        </w:numPr>
        <w:rPr>
          <w:lang w:bidi="th-TH"/>
        </w:rPr>
      </w:pPr>
      <w:r>
        <w:rPr>
          <w:lang w:bidi="th-TH"/>
        </w:rPr>
        <w:t xml:space="preserve">Create </w:t>
      </w:r>
      <w:proofErr w:type="spellStart"/>
      <w:r>
        <w:rPr>
          <w:lang w:bidi="th-TH"/>
        </w:rPr>
        <w:t>textarea</w:t>
      </w:r>
      <w:proofErr w:type="spellEnd"/>
      <w:r>
        <w:rPr>
          <w:lang w:bidi="th-TH"/>
        </w:rPr>
        <w:t xml:space="preserve"> to paste multiple employee no. to register</w:t>
      </w:r>
    </w:p>
    <w:p w:rsidR="008031BE" w:rsidRPr="008031BE" w:rsidRDefault="008031BE" w:rsidP="00640CCC">
      <w:pPr>
        <w:pStyle w:val="ListParagraph"/>
        <w:numPr>
          <w:ilvl w:val="0"/>
          <w:numId w:val="16"/>
        </w:numPr>
        <w:rPr>
          <w:lang w:bidi="th-TH"/>
        </w:rPr>
      </w:pPr>
      <w:r>
        <w:rPr>
          <w:lang w:bidi="th-TH"/>
        </w:rPr>
        <w:t>Register trainee</w:t>
      </w:r>
    </w:p>
    <w:p w:rsidR="001D1FD1" w:rsidRDefault="001D1FD1" w:rsidP="006D35A4">
      <w:pPr>
        <w:pStyle w:val="Heading2"/>
      </w:pPr>
      <w:bookmarkStart w:id="9" w:name="_Toc87375136"/>
      <w:r>
        <w:lastRenderedPageBreak/>
        <w:t>Change Course No. and Course Name</w:t>
      </w:r>
      <w:bookmarkEnd w:id="9"/>
    </w:p>
    <w:p w:rsidR="005A3017" w:rsidRDefault="005A3017" w:rsidP="00640CCC">
      <w:pPr>
        <w:pStyle w:val="Heading3"/>
        <w:numPr>
          <w:ilvl w:val="0"/>
          <w:numId w:val="5"/>
        </w:numPr>
        <w:rPr>
          <w:lang w:bidi="th-TH"/>
        </w:rPr>
      </w:pPr>
      <w:r>
        <w:rPr>
          <w:lang w:bidi="th-TH"/>
        </w:rPr>
        <w:t>Objective</w:t>
      </w:r>
    </w:p>
    <w:p w:rsidR="00B74176" w:rsidRDefault="00B74176" w:rsidP="00640CCC">
      <w:pPr>
        <w:pStyle w:val="Heading3"/>
        <w:numPr>
          <w:ilvl w:val="0"/>
          <w:numId w:val="5"/>
        </w:numPr>
        <w:rPr>
          <w:lang w:bidi="th-TH"/>
        </w:rPr>
      </w:pPr>
      <w:r>
        <w:rPr>
          <w:lang w:bidi="th-TH"/>
        </w:rPr>
        <w:t>Screen</w:t>
      </w:r>
    </w:p>
    <w:p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B74176" w:rsidRPr="001847A9" w:rsidRDefault="00B7417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1D1FD1" w:rsidRDefault="001D1FD1" w:rsidP="006D35A4">
      <w:pPr>
        <w:pStyle w:val="Heading2"/>
      </w:pPr>
      <w:bookmarkStart w:id="10" w:name="_Toc87375137"/>
      <w:r>
        <w:t>Input Training Result by Group</w:t>
      </w:r>
      <w:bookmarkEnd w:id="10"/>
    </w:p>
    <w:p w:rsidR="00230AE4" w:rsidRDefault="00230AE4" w:rsidP="00640CCC">
      <w:pPr>
        <w:pStyle w:val="Heading3"/>
        <w:numPr>
          <w:ilvl w:val="0"/>
          <w:numId w:val="8"/>
        </w:numPr>
        <w:rPr>
          <w:lang w:bidi="th-TH"/>
        </w:rPr>
      </w:pPr>
      <w:r>
        <w:rPr>
          <w:lang w:bidi="th-TH"/>
        </w:rPr>
        <w:t>Objective</w:t>
      </w:r>
    </w:p>
    <w:p w:rsidR="00B74176" w:rsidRDefault="00B74176" w:rsidP="00230AE4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B74176" w:rsidRP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1D1FD1" w:rsidRDefault="001D1FD1" w:rsidP="006D35A4">
      <w:pPr>
        <w:pStyle w:val="Heading2"/>
      </w:pPr>
      <w:bookmarkStart w:id="11" w:name="_Toc87375138"/>
      <w:r>
        <w:t>Register Trainee</w:t>
      </w:r>
      <w:bookmarkEnd w:id="11"/>
    </w:p>
    <w:p w:rsidR="00230AE4" w:rsidRDefault="00230AE4" w:rsidP="00640CCC">
      <w:pPr>
        <w:pStyle w:val="Heading3"/>
        <w:numPr>
          <w:ilvl w:val="0"/>
          <w:numId w:val="9"/>
        </w:numPr>
        <w:rPr>
          <w:lang w:bidi="th-TH"/>
        </w:rPr>
      </w:pPr>
      <w:r>
        <w:rPr>
          <w:lang w:bidi="th-TH"/>
        </w:rPr>
        <w:t>Objective</w:t>
      </w:r>
    </w:p>
    <w:p w:rsidR="00B74176" w:rsidRDefault="00B74176" w:rsidP="00230AE4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B74176" w:rsidRP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1D1FD1" w:rsidRDefault="001D1FD1" w:rsidP="006D35A4">
      <w:pPr>
        <w:pStyle w:val="Heading2"/>
      </w:pPr>
      <w:bookmarkStart w:id="12" w:name="_Toc87375139"/>
      <w:r>
        <w:t>Training Confirmation Sheet</w:t>
      </w:r>
      <w:bookmarkEnd w:id="12"/>
    </w:p>
    <w:p w:rsidR="00230AE4" w:rsidRDefault="00230AE4" w:rsidP="00640CCC">
      <w:pPr>
        <w:pStyle w:val="Heading3"/>
        <w:numPr>
          <w:ilvl w:val="0"/>
          <w:numId w:val="10"/>
        </w:numPr>
        <w:rPr>
          <w:lang w:bidi="th-TH"/>
        </w:rPr>
      </w:pPr>
      <w:r>
        <w:rPr>
          <w:lang w:bidi="th-TH"/>
        </w:rPr>
        <w:t>Objective</w:t>
      </w:r>
    </w:p>
    <w:p w:rsidR="00B74176" w:rsidRDefault="00B74176" w:rsidP="00230AE4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B74176" w:rsidRPr="001847A9" w:rsidRDefault="00B7417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B74176" w:rsidRPr="00B74176" w:rsidRDefault="00B74176" w:rsidP="00B74176">
      <w:pPr>
        <w:rPr>
          <w:b/>
          <w:bCs/>
        </w:rPr>
      </w:pPr>
    </w:p>
    <w:p w:rsidR="00083028" w:rsidRDefault="00083028">
      <w:pPr>
        <w:rPr>
          <w:b/>
          <w:bCs/>
          <w:color w:val="3B4455" w:themeColor="accent1"/>
          <w:sz w:val="32"/>
          <w:szCs w:val="32"/>
          <w:cs/>
          <w:lang w:bidi="th-TH"/>
        </w:rPr>
      </w:pPr>
      <w:r>
        <w:rPr>
          <w:cs/>
          <w:lang w:bidi="th-TH"/>
        </w:rPr>
        <w:br w:type="page"/>
      </w:r>
    </w:p>
    <w:p w:rsidR="001D1FD1" w:rsidRDefault="002F21CA" w:rsidP="006D35A4">
      <w:pPr>
        <w:pStyle w:val="Heading2"/>
        <w:rPr>
          <w:lang w:bidi="th-TH"/>
        </w:rPr>
      </w:pPr>
      <w:bookmarkStart w:id="13" w:name="_Toc87375140"/>
      <w:r>
        <w:rPr>
          <w:rFonts w:hint="cs"/>
          <w:cs/>
          <w:lang w:bidi="th-TH"/>
        </w:rPr>
        <w:lastRenderedPageBreak/>
        <w:t>ใบเซ็นชื่อ</w:t>
      </w:r>
      <w:bookmarkEnd w:id="13"/>
    </w:p>
    <w:p w:rsidR="00230AE4" w:rsidRDefault="00230AE4" w:rsidP="00640CCC">
      <w:pPr>
        <w:pStyle w:val="Heading3"/>
        <w:numPr>
          <w:ilvl w:val="0"/>
          <w:numId w:val="11"/>
        </w:numPr>
        <w:rPr>
          <w:lang w:bidi="th-TH"/>
        </w:rPr>
      </w:pPr>
      <w:r>
        <w:rPr>
          <w:lang w:bidi="th-TH"/>
        </w:rPr>
        <w:t>Objective</w:t>
      </w:r>
    </w:p>
    <w:p w:rsidR="00EF64F2" w:rsidRPr="00EF64F2" w:rsidRDefault="00EF64F2" w:rsidP="00EF64F2">
      <w:pPr>
        <w:ind w:left="360"/>
        <w:rPr>
          <w:lang w:bidi="th-TH"/>
        </w:rPr>
      </w:pPr>
      <w:r>
        <w:rPr>
          <w:lang w:bidi="th-TH"/>
        </w:rPr>
        <w:t>To create report for request signature</w:t>
      </w:r>
    </w:p>
    <w:p w:rsidR="00381304" w:rsidRDefault="00381304" w:rsidP="007140B5">
      <w:pPr>
        <w:pStyle w:val="Heading3"/>
      </w:pPr>
      <w:r w:rsidRPr="00F369F9">
        <w:t>Screen</w:t>
      </w:r>
    </w:p>
    <w:p w:rsidR="00083028" w:rsidRDefault="00FD2405" w:rsidP="00083028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margin">
              <wp:posOffset>76200</wp:posOffset>
            </wp:positionH>
            <wp:positionV relativeFrom="paragraph">
              <wp:posOffset>1321435</wp:posOffset>
            </wp:positionV>
            <wp:extent cx="6704965" cy="3051175"/>
            <wp:effectExtent l="0" t="0" r="635" b="0"/>
            <wp:wrapTopAndBottom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2675" r="4097" b="7739"/>
                    <a:stretch/>
                  </pic:blipFill>
                  <pic:spPr>
                    <a:xfrm>
                      <a:off x="0" y="0"/>
                      <a:ext cx="6704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57C">
        <w:rPr>
          <w:noProof/>
          <w:lang w:bidi="th-TH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658110" cy="954405"/>
            <wp:effectExtent l="19050" t="19050" r="27940" b="17145"/>
            <wp:wrapTopAndBottom/>
            <wp:docPr id="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" t="12500" r="7981" b="20673"/>
                    <a:stretch/>
                  </pic:blipFill>
                  <pic:spPr bwMode="auto">
                    <a:xfrm>
                      <a:off x="0" y="0"/>
                      <a:ext cx="2658110" cy="9544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28">
        <w:rPr>
          <w:lang w:bidi="th-TH"/>
        </w:rPr>
        <w:t>Old</w:t>
      </w:r>
    </w:p>
    <w:p w:rsidR="00FD2405" w:rsidRDefault="00FD2405">
      <w:pPr>
        <w:rPr>
          <w:lang w:bidi="th-TH"/>
        </w:rPr>
      </w:pPr>
      <w:r>
        <w:rPr>
          <w:lang w:bidi="th-TH"/>
        </w:rPr>
        <w:br w:type="page"/>
      </w:r>
    </w:p>
    <w:p w:rsidR="00F7259B" w:rsidRDefault="00FD2405">
      <w:pPr>
        <w:rPr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858000" cy="3857625"/>
            <wp:effectExtent l="19050" t="19050" r="19050" b="2857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Register_signature_repo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28">
        <w:rPr>
          <w:lang w:bidi="th-TH"/>
        </w:rPr>
        <w:t>New</w:t>
      </w:r>
    </w:p>
    <w:p w:rsidR="00083028" w:rsidRDefault="00083028">
      <w:pPr>
        <w:rPr>
          <w:b/>
          <w:bCs/>
          <w:color w:val="3B4455" w:themeColor="accent1"/>
          <w:sz w:val="32"/>
          <w:szCs w:val="32"/>
          <w:lang w:bidi="th-TH"/>
        </w:rPr>
      </w:pPr>
      <w:r>
        <w:rPr>
          <w:lang w:bidi="th-TH"/>
        </w:rPr>
        <w:br w:type="page"/>
      </w:r>
    </w:p>
    <w:p w:rsidR="00381304" w:rsidRDefault="00381304" w:rsidP="007A5C1C">
      <w:pPr>
        <w:pStyle w:val="Heading3"/>
      </w:pPr>
      <w:r>
        <w:lastRenderedPageBreak/>
        <w:t>Database Item</w:t>
      </w:r>
    </w:p>
    <w:tbl>
      <w:tblPr>
        <w:tblStyle w:val="TableGrid"/>
        <w:tblW w:w="10800" w:type="dxa"/>
        <w:tblLook w:val="04A0" w:firstRow="1" w:lastRow="0" w:firstColumn="1" w:lastColumn="0" w:noHBand="0" w:noVBand="1"/>
      </w:tblPr>
      <w:tblGrid>
        <w:gridCol w:w="575"/>
        <w:gridCol w:w="2432"/>
        <w:gridCol w:w="2645"/>
        <w:gridCol w:w="3144"/>
        <w:gridCol w:w="2004"/>
      </w:tblGrid>
      <w:tr w:rsidR="00381304" w:rsidTr="00674517">
        <w:tc>
          <w:tcPr>
            <w:tcW w:w="575" w:type="dxa"/>
            <w:shd w:val="clear" w:color="auto" w:fill="BDD4DE" w:themeFill="accent5" w:themeFillShade="E6"/>
          </w:tcPr>
          <w:p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No.</w:t>
            </w:r>
          </w:p>
        </w:tc>
        <w:tc>
          <w:tcPr>
            <w:tcW w:w="2432" w:type="dxa"/>
            <w:shd w:val="clear" w:color="auto" w:fill="BDD4DE" w:themeFill="accent5" w:themeFillShade="E6"/>
          </w:tcPr>
          <w:p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Items</w:t>
            </w:r>
          </w:p>
        </w:tc>
        <w:tc>
          <w:tcPr>
            <w:tcW w:w="2645" w:type="dxa"/>
            <w:shd w:val="clear" w:color="auto" w:fill="BDD4DE" w:themeFill="accent5" w:themeFillShade="E6"/>
          </w:tcPr>
          <w:p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Table and field</w:t>
            </w:r>
          </w:p>
        </w:tc>
        <w:tc>
          <w:tcPr>
            <w:tcW w:w="3144" w:type="dxa"/>
            <w:shd w:val="clear" w:color="auto" w:fill="BDD4DE" w:themeFill="accent5" w:themeFillShade="E6"/>
          </w:tcPr>
          <w:p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Validate</w:t>
            </w:r>
          </w:p>
        </w:tc>
        <w:tc>
          <w:tcPr>
            <w:tcW w:w="2004" w:type="dxa"/>
            <w:shd w:val="clear" w:color="auto" w:fill="BDD4DE" w:themeFill="accent5" w:themeFillShade="E6"/>
          </w:tcPr>
          <w:p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Remark</w:t>
            </w:r>
          </w:p>
        </w:tc>
      </w:tr>
      <w:tr w:rsidR="00381304" w:rsidTr="00674517">
        <w:tc>
          <w:tcPr>
            <w:tcW w:w="575" w:type="dxa"/>
          </w:tcPr>
          <w:p w:rsidR="00381304" w:rsidRDefault="00381304" w:rsidP="00500A98">
            <w:pPr>
              <w:jc w:val="right"/>
            </w:pPr>
            <w:r>
              <w:t>1</w:t>
            </w:r>
          </w:p>
        </w:tc>
        <w:tc>
          <w:tcPr>
            <w:tcW w:w="2432" w:type="dxa"/>
          </w:tcPr>
          <w:p w:rsidR="00381304" w:rsidRDefault="00381304" w:rsidP="00500A98">
            <w:pPr>
              <w:rPr>
                <w:lang w:bidi="th-TH"/>
              </w:rPr>
            </w:pPr>
            <w:r>
              <w:rPr>
                <w:lang w:bidi="th-TH"/>
              </w:rPr>
              <w:t>Course no.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tr_course.course_no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381304" w:rsidP="00500A98">
            <w:pPr>
              <w:jc w:val="right"/>
            </w:pPr>
            <w:r>
              <w:t>2</w:t>
            </w:r>
          </w:p>
        </w:tc>
        <w:tc>
          <w:tcPr>
            <w:tcW w:w="2432" w:type="dxa"/>
          </w:tcPr>
          <w:p w:rsidR="00381304" w:rsidRDefault="00381304" w:rsidP="00500A98">
            <w:r>
              <w:t>Thai course name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tr_course.course_name_th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381304" w:rsidP="00500A98">
            <w:pPr>
              <w:jc w:val="right"/>
            </w:pPr>
            <w:r>
              <w:t>3</w:t>
            </w:r>
          </w:p>
        </w:tc>
        <w:tc>
          <w:tcPr>
            <w:tcW w:w="2432" w:type="dxa"/>
          </w:tcPr>
          <w:p w:rsidR="00381304" w:rsidRDefault="00381304" w:rsidP="00500A98">
            <w:r>
              <w:t>English course name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tr_course.course_name_en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C43D66" w:rsidP="00500A98">
            <w:pPr>
              <w:jc w:val="right"/>
            </w:pPr>
            <w:r>
              <w:t>4</w:t>
            </w:r>
          </w:p>
        </w:tc>
        <w:tc>
          <w:tcPr>
            <w:tcW w:w="2432" w:type="dxa"/>
          </w:tcPr>
          <w:p w:rsidR="00381304" w:rsidRDefault="00381304" w:rsidP="00500A98">
            <w:r>
              <w:t>Start date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tr_course.start_date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C43D66" w:rsidP="00500A98">
            <w:pPr>
              <w:jc w:val="right"/>
            </w:pPr>
            <w:r>
              <w:t>5</w:t>
            </w:r>
          </w:p>
        </w:tc>
        <w:tc>
          <w:tcPr>
            <w:tcW w:w="2432" w:type="dxa"/>
          </w:tcPr>
          <w:p w:rsidR="00381304" w:rsidRDefault="00381304" w:rsidP="00500A98">
            <w:r>
              <w:t>End date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tr_course.end_date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C43D66" w:rsidP="00500A98">
            <w:pPr>
              <w:jc w:val="right"/>
            </w:pPr>
            <w:r>
              <w:t>6</w:t>
            </w:r>
          </w:p>
        </w:tc>
        <w:tc>
          <w:tcPr>
            <w:tcW w:w="2432" w:type="dxa"/>
          </w:tcPr>
          <w:p w:rsidR="00381304" w:rsidRDefault="00381304" w:rsidP="00500A98">
            <w:r>
              <w:t>Time in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tr_course.time_in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C43D66" w:rsidP="00500A98">
            <w:pPr>
              <w:jc w:val="right"/>
            </w:pPr>
            <w:r>
              <w:t>7</w:t>
            </w:r>
          </w:p>
        </w:tc>
        <w:tc>
          <w:tcPr>
            <w:tcW w:w="2432" w:type="dxa"/>
          </w:tcPr>
          <w:p w:rsidR="00381304" w:rsidRDefault="00381304" w:rsidP="00500A98">
            <w:r>
              <w:t>Time out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tr_course.time_out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C43D66" w:rsidP="00500A98">
            <w:pPr>
              <w:jc w:val="right"/>
            </w:pPr>
            <w:r>
              <w:t>8</w:t>
            </w:r>
          </w:p>
        </w:tc>
        <w:tc>
          <w:tcPr>
            <w:tcW w:w="2432" w:type="dxa"/>
          </w:tcPr>
          <w:p w:rsidR="00381304" w:rsidRDefault="00381304" w:rsidP="00500A98">
            <w:r>
              <w:rPr>
                <w:lang w:bidi="th-TH"/>
              </w:rPr>
              <w:t>Course no.</w:t>
            </w:r>
          </w:p>
        </w:tc>
        <w:tc>
          <w:tcPr>
            <w:tcW w:w="2645" w:type="dxa"/>
          </w:tcPr>
          <w:p w:rsidR="00381304" w:rsidRDefault="00381304" w:rsidP="00500A98">
            <w:proofErr w:type="spellStart"/>
            <w:r>
              <w:t>tr_</w:t>
            </w:r>
            <w:r w:rsidR="008C1FFA">
              <w:t>course_trainee</w:t>
            </w:r>
            <w:r>
              <w:t>.course_no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81304" w:rsidTr="00674517">
        <w:tc>
          <w:tcPr>
            <w:tcW w:w="575" w:type="dxa"/>
          </w:tcPr>
          <w:p w:rsidR="00381304" w:rsidRDefault="00C43D66" w:rsidP="00500A98">
            <w:pPr>
              <w:jc w:val="right"/>
            </w:pPr>
            <w:r>
              <w:t>9</w:t>
            </w:r>
          </w:p>
        </w:tc>
        <w:tc>
          <w:tcPr>
            <w:tcW w:w="2432" w:type="dxa"/>
          </w:tcPr>
          <w:p w:rsidR="00381304" w:rsidRDefault="000B5A0E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เลขประจำตัวประชาชน</w:t>
            </w:r>
          </w:p>
        </w:tc>
        <w:tc>
          <w:tcPr>
            <w:tcW w:w="2645" w:type="dxa"/>
          </w:tcPr>
          <w:p w:rsidR="00381304" w:rsidRDefault="00CF747A" w:rsidP="00500A9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</w:t>
            </w:r>
            <w:r w:rsidR="0062127B">
              <w:rPr>
                <w:lang w:bidi="th-TH"/>
              </w:rPr>
              <w:t>mployee.</w:t>
            </w:r>
            <w:r w:rsidR="004C6641">
              <w:rPr>
                <w:lang w:bidi="th-TH"/>
              </w:rPr>
              <w:t>ID_NO</w:t>
            </w:r>
            <w:proofErr w:type="spellEnd"/>
          </w:p>
        </w:tc>
        <w:tc>
          <w:tcPr>
            <w:tcW w:w="3144" w:type="dxa"/>
          </w:tcPr>
          <w:p w:rsidR="00381304" w:rsidRDefault="00381304" w:rsidP="00500A98"/>
        </w:tc>
        <w:tc>
          <w:tcPr>
            <w:tcW w:w="2004" w:type="dxa"/>
          </w:tcPr>
          <w:p w:rsidR="00381304" w:rsidRDefault="00381304" w:rsidP="00500A98"/>
        </w:tc>
      </w:tr>
      <w:tr w:rsidR="0033532C" w:rsidTr="00674517">
        <w:tc>
          <w:tcPr>
            <w:tcW w:w="575" w:type="dxa"/>
          </w:tcPr>
          <w:p w:rsidR="0033532C" w:rsidRDefault="0033532C" w:rsidP="00500A98">
            <w:pPr>
              <w:jc w:val="right"/>
            </w:pPr>
            <w:r>
              <w:t>10</w:t>
            </w:r>
          </w:p>
        </w:tc>
        <w:tc>
          <w:tcPr>
            <w:tcW w:w="2432" w:type="dxa"/>
          </w:tcPr>
          <w:p w:rsidR="0033532C" w:rsidRDefault="00480888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ชื่อ สกุล</w:t>
            </w:r>
          </w:p>
        </w:tc>
        <w:tc>
          <w:tcPr>
            <w:tcW w:w="2645" w:type="dxa"/>
          </w:tcPr>
          <w:p w:rsidR="00480888" w:rsidRDefault="00480888" w:rsidP="0048088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employee.FNAME_THA</w:t>
            </w:r>
            <w:proofErr w:type="spellEnd"/>
            <w:r>
              <w:rPr>
                <w:lang w:bidi="th-TH"/>
              </w:rPr>
              <w:t>,</w:t>
            </w:r>
          </w:p>
          <w:p w:rsidR="0033532C" w:rsidRDefault="00480888" w:rsidP="0048088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employee.GNAME_THA</w:t>
            </w:r>
            <w:proofErr w:type="spellEnd"/>
          </w:p>
        </w:tc>
        <w:tc>
          <w:tcPr>
            <w:tcW w:w="3144" w:type="dxa"/>
          </w:tcPr>
          <w:p w:rsidR="0033532C" w:rsidRDefault="0033532C" w:rsidP="00500A98"/>
        </w:tc>
        <w:tc>
          <w:tcPr>
            <w:tcW w:w="2004" w:type="dxa"/>
          </w:tcPr>
          <w:p w:rsidR="0033532C" w:rsidRDefault="0033532C" w:rsidP="00500A98"/>
        </w:tc>
      </w:tr>
      <w:tr w:rsidR="0033532C" w:rsidTr="00674517">
        <w:tc>
          <w:tcPr>
            <w:tcW w:w="575" w:type="dxa"/>
          </w:tcPr>
          <w:p w:rsidR="0033532C" w:rsidRDefault="0033532C" w:rsidP="00500A98">
            <w:pPr>
              <w:jc w:val="right"/>
            </w:pPr>
            <w:r>
              <w:t>11</w:t>
            </w:r>
          </w:p>
        </w:tc>
        <w:tc>
          <w:tcPr>
            <w:tcW w:w="2432" w:type="dxa"/>
          </w:tcPr>
          <w:p w:rsidR="0033532C" w:rsidRDefault="004C6641" w:rsidP="00500A98">
            <w:pPr>
              <w:rPr>
                <w:cs/>
                <w:lang w:bidi="th-TH"/>
              </w:rPr>
            </w:pPr>
            <w:r>
              <w:rPr>
                <w:lang w:bidi="th-TH"/>
              </w:rPr>
              <w:t>Band</w:t>
            </w:r>
          </w:p>
        </w:tc>
        <w:tc>
          <w:tcPr>
            <w:tcW w:w="2645" w:type="dxa"/>
          </w:tcPr>
          <w:p w:rsidR="0033532C" w:rsidRDefault="004C6641" w:rsidP="00500A9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employee.BAND</w:t>
            </w:r>
            <w:proofErr w:type="spellEnd"/>
          </w:p>
        </w:tc>
        <w:tc>
          <w:tcPr>
            <w:tcW w:w="3144" w:type="dxa"/>
          </w:tcPr>
          <w:p w:rsidR="0033532C" w:rsidRDefault="0033532C" w:rsidP="00500A98"/>
        </w:tc>
        <w:tc>
          <w:tcPr>
            <w:tcW w:w="2004" w:type="dxa"/>
          </w:tcPr>
          <w:p w:rsidR="0033532C" w:rsidRDefault="0033532C" w:rsidP="00500A98"/>
        </w:tc>
      </w:tr>
      <w:tr w:rsidR="0033532C" w:rsidTr="00674517">
        <w:tc>
          <w:tcPr>
            <w:tcW w:w="575" w:type="dxa"/>
          </w:tcPr>
          <w:p w:rsidR="0033532C" w:rsidRDefault="0033532C" w:rsidP="00500A98">
            <w:pPr>
              <w:jc w:val="right"/>
            </w:pPr>
            <w:r>
              <w:t>12</w:t>
            </w:r>
          </w:p>
        </w:tc>
        <w:tc>
          <w:tcPr>
            <w:tcW w:w="2432" w:type="dxa"/>
          </w:tcPr>
          <w:p w:rsidR="0033532C" w:rsidRDefault="004C6641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ตำแหน่ง</w:t>
            </w:r>
          </w:p>
        </w:tc>
        <w:tc>
          <w:tcPr>
            <w:tcW w:w="2645" w:type="dxa"/>
          </w:tcPr>
          <w:p w:rsidR="0033532C" w:rsidRDefault="004C6641" w:rsidP="00500A9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employee.POSN_ENAME</w:t>
            </w:r>
            <w:proofErr w:type="spellEnd"/>
          </w:p>
        </w:tc>
        <w:tc>
          <w:tcPr>
            <w:tcW w:w="3144" w:type="dxa"/>
          </w:tcPr>
          <w:p w:rsidR="0033532C" w:rsidRDefault="0033532C" w:rsidP="00500A98"/>
        </w:tc>
        <w:tc>
          <w:tcPr>
            <w:tcW w:w="2004" w:type="dxa"/>
          </w:tcPr>
          <w:p w:rsidR="0033532C" w:rsidRDefault="0033532C" w:rsidP="00500A98"/>
        </w:tc>
      </w:tr>
      <w:tr w:rsidR="0033532C" w:rsidTr="00674517">
        <w:tc>
          <w:tcPr>
            <w:tcW w:w="575" w:type="dxa"/>
          </w:tcPr>
          <w:p w:rsidR="0033532C" w:rsidRDefault="0033532C" w:rsidP="00500A98">
            <w:pPr>
              <w:jc w:val="right"/>
            </w:pPr>
            <w:r>
              <w:t>13</w:t>
            </w:r>
          </w:p>
        </w:tc>
        <w:tc>
          <w:tcPr>
            <w:tcW w:w="2432" w:type="dxa"/>
          </w:tcPr>
          <w:p w:rsidR="0033532C" w:rsidRDefault="009048B7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เพศ</w:t>
            </w:r>
          </w:p>
        </w:tc>
        <w:tc>
          <w:tcPr>
            <w:tcW w:w="2645" w:type="dxa"/>
          </w:tcPr>
          <w:p w:rsidR="0033532C" w:rsidRDefault="001D2743" w:rsidP="00500A9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</w:t>
            </w:r>
            <w:r w:rsidR="002B4399">
              <w:rPr>
                <w:lang w:bidi="th-TH"/>
              </w:rPr>
              <w:t>mployee.SEX</w:t>
            </w:r>
            <w:proofErr w:type="spellEnd"/>
          </w:p>
        </w:tc>
        <w:tc>
          <w:tcPr>
            <w:tcW w:w="3144" w:type="dxa"/>
          </w:tcPr>
          <w:p w:rsidR="0033532C" w:rsidRDefault="0033532C" w:rsidP="00500A98"/>
        </w:tc>
        <w:tc>
          <w:tcPr>
            <w:tcW w:w="2004" w:type="dxa"/>
          </w:tcPr>
          <w:p w:rsidR="0033532C" w:rsidRDefault="0033532C" w:rsidP="00500A98"/>
        </w:tc>
      </w:tr>
      <w:tr w:rsidR="0033532C" w:rsidTr="00674517">
        <w:tc>
          <w:tcPr>
            <w:tcW w:w="575" w:type="dxa"/>
          </w:tcPr>
          <w:p w:rsidR="0033532C" w:rsidRDefault="0033532C" w:rsidP="00500A98">
            <w:pPr>
              <w:jc w:val="right"/>
            </w:pPr>
            <w:r>
              <w:t>14</w:t>
            </w:r>
          </w:p>
        </w:tc>
        <w:tc>
          <w:tcPr>
            <w:tcW w:w="2432" w:type="dxa"/>
          </w:tcPr>
          <w:p w:rsidR="0033532C" w:rsidRDefault="00B16301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หมายเลขพนักงาน</w:t>
            </w:r>
          </w:p>
        </w:tc>
        <w:tc>
          <w:tcPr>
            <w:tcW w:w="2645" w:type="dxa"/>
          </w:tcPr>
          <w:p w:rsidR="0033532C" w:rsidRDefault="00B16301" w:rsidP="00500A9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employee.</w:t>
            </w:r>
            <w:r w:rsidR="00710023">
              <w:rPr>
                <w:lang w:bidi="th-TH"/>
              </w:rPr>
              <w:t>EMP_NO</w:t>
            </w:r>
            <w:proofErr w:type="spellEnd"/>
          </w:p>
        </w:tc>
        <w:tc>
          <w:tcPr>
            <w:tcW w:w="3144" w:type="dxa"/>
          </w:tcPr>
          <w:p w:rsidR="0033532C" w:rsidRDefault="0033532C" w:rsidP="00500A98"/>
        </w:tc>
        <w:tc>
          <w:tcPr>
            <w:tcW w:w="2004" w:type="dxa"/>
          </w:tcPr>
          <w:p w:rsidR="0033532C" w:rsidRDefault="0033532C" w:rsidP="00500A98"/>
        </w:tc>
      </w:tr>
      <w:tr w:rsidR="0033532C" w:rsidTr="00674517">
        <w:tc>
          <w:tcPr>
            <w:tcW w:w="575" w:type="dxa"/>
          </w:tcPr>
          <w:p w:rsidR="0033532C" w:rsidRDefault="0033532C" w:rsidP="00500A98">
            <w:pPr>
              <w:jc w:val="right"/>
            </w:pPr>
            <w:r>
              <w:t>15</w:t>
            </w:r>
          </w:p>
        </w:tc>
        <w:tc>
          <w:tcPr>
            <w:tcW w:w="2432" w:type="dxa"/>
          </w:tcPr>
          <w:p w:rsidR="0033532C" w:rsidRDefault="00C06B41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แผนก</w:t>
            </w:r>
          </w:p>
        </w:tc>
        <w:tc>
          <w:tcPr>
            <w:tcW w:w="2645" w:type="dxa"/>
          </w:tcPr>
          <w:p w:rsidR="0033532C" w:rsidRDefault="00C06B41" w:rsidP="00500A98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employee.DEPT_ABB_NAME</w:t>
            </w:r>
            <w:proofErr w:type="spellEnd"/>
          </w:p>
        </w:tc>
        <w:tc>
          <w:tcPr>
            <w:tcW w:w="3144" w:type="dxa"/>
          </w:tcPr>
          <w:p w:rsidR="0033532C" w:rsidRDefault="0033532C" w:rsidP="00500A98"/>
        </w:tc>
        <w:tc>
          <w:tcPr>
            <w:tcW w:w="2004" w:type="dxa"/>
          </w:tcPr>
          <w:p w:rsidR="0033532C" w:rsidRDefault="0033532C" w:rsidP="00500A98"/>
        </w:tc>
      </w:tr>
    </w:tbl>
    <w:p w:rsidR="00381304" w:rsidRDefault="00381304" w:rsidP="007140B5">
      <w:pPr>
        <w:pStyle w:val="Heading3"/>
      </w:pPr>
      <w:r>
        <w:t>Process</w:t>
      </w:r>
    </w:p>
    <w:p w:rsidR="00381304" w:rsidRDefault="00F267D1" w:rsidP="00640CCC">
      <w:pPr>
        <w:pStyle w:val="ListParagraph"/>
        <w:numPr>
          <w:ilvl w:val="2"/>
          <w:numId w:val="1"/>
        </w:numPr>
        <w:ind w:left="1339" w:hanging="187"/>
      </w:pPr>
      <w:r>
        <w:t xml:space="preserve">Program startup: </w:t>
      </w:r>
      <w:r w:rsidR="00B20A1E">
        <w:t>Show input for filter by Course No.</w:t>
      </w:r>
      <w:r w:rsidR="00582301">
        <w:t xml:space="preserve"> (exact match)</w:t>
      </w:r>
    </w:p>
    <w:p w:rsidR="00204BED" w:rsidRDefault="00204BED" w:rsidP="00640CCC">
      <w:pPr>
        <w:pStyle w:val="ListParagraph"/>
        <w:numPr>
          <w:ilvl w:val="2"/>
          <w:numId w:val="1"/>
        </w:numPr>
        <w:ind w:left="1339" w:hanging="187"/>
      </w:pPr>
      <w:r>
        <w:t>Create PDF report as image filter by Course No.</w:t>
      </w:r>
    </w:p>
    <w:p w:rsidR="005E64A5" w:rsidRDefault="009048B7" w:rsidP="00640CCC">
      <w:pPr>
        <w:pStyle w:val="ListParagraph"/>
        <w:numPr>
          <w:ilvl w:val="3"/>
          <w:numId w:val="1"/>
        </w:numPr>
        <w:ind w:left="1944"/>
      </w:pPr>
      <w:r>
        <w:rPr>
          <w:rFonts w:hint="cs"/>
          <w:cs/>
          <w:lang w:bidi="th-TH"/>
        </w:rPr>
        <w:t>ถ้าเกิน 3 วันให้ ออกแบบไม่ต้องใส่วันที่</w:t>
      </w:r>
    </w:p>
    <w:p w:rsidR="00116F03" w:rsidRDefault="00116F03" w:rsidP="00640CCC">
      <w:pPr>
        <w:pStyle w:val="ListParagraph"/>
        <w:numPr>
          <w:ilvl w:val="3"/>
          <w:numId w:val="1"/>
        </w:numPr>
        <w:ind w:left="1944"/>
      </w:pPr>
      <w:r>
        <w:rPr>
          <w:lang w:bidi="th-TH"/>
        </w:rPr>
        <w:t xml:space="preserve">25 </w:t>
      </w:r>
      <w:r>
        <w:rPr>
          <w:rFonts w:hint="cs"/>
          <w:cs/>
          <w:lang w:bidi="th-TH"/>
        </w:rPr>
        <w:t>คน/หน้า</w:t>
      </w:r>
      <w:r w:rsidR="003B3D31">
        <w:rPr>
          <w:rFonts w:hint="cs"/>
          <w:cs/>
          <w:lang w:bidi="th-TH"/>
        </w:rPr>
        <w:t xml:space="preserve">                                            </w:t>
      </w:r>
    </w:p>
    <w:p w:rsidR="005E64A5" w:rsidRDefault="005E64A5" w:rsidP="00640CCC">
      <w:pPr>
        <w:pStyle w:val="ListParagraph"/>
        <w:numPr>
          <w:ilvl w:val="3"/>
          <w:numId w:val="1"/>
        </w:numPr>
        <w:ind w:left="1944"/>
      </w:pPr>
      <w:r>
        <w:rPr>
          <w:rFonts w:hint="cs"/>
          <w:cs/>
          <w:lang w:bidi="th-TH"/>
        </w:rPr>
        <w:t>เปลี่ยนชื่อในใบเซ็นชื่อ</w:t>
      </w:r>
    </w:p>
    <w:p w:rsidR="00381304" w:rsidRDefault="00381304">
      <w:pPr>
        <w:rPr>
          <w:b/>
          <w:bCs/>
          <w:color w:val="3B4455" w:themeColor="accent1"/>
          <w:sz w:val="32"/>
          <w:szCs w:val="32"/>
          <w:lang w:bidi="th-TH"/>
        </w:rPr>
      </w:pPr>
      <w:r>
        <w:rPr>
          <w:lang w:bidi="th-TH"/>
        </w:rPr>
        <w:br w:type="page"/>
      </w:r>
    </w:p>
    <w:p w:rsidR="002F21CA" w:rsidRDefault="002F21CA" w:rsidP="006D35A4">
      <w:pPr>
        <w:pStyle w:val="Heading2"/>
        <w:rPr>
          <w:lang w:bidi="th-TH"/>
        </w:rPr>
      </w:pPr>
      <w:bookmarkStart w:id="14" w:name="_Toc87375141"/>
      <w:r>
        <w:rPr>
          <w:lang w:bidi="th-TH"/>
        </w:rPr>
        <w:lastRenderedPageBreak/>
        <w:t>Training Result Report</w:t>
      </w:r>
      <w:bookmarkEnd w:id="14"/>
    </w:p>
    <w:p w:rsidR="00505727" w:rsidRDefault="00505727" w:rsidP="00640CCC">
      <w:pPr>
        <w:pStyle w:val="Heading3"/>
        <w:numPr>
          <w:ilvl w:val="0"/>
          <w:numId w:val="6"/>
        </w:numPr>
        <w:rPr>
          <w:lang w:bidi="th-TH"/>
        </w:rPr>
      </w:pPr>
      <w:r>
        <w:rPr>
          <w:lang w:bidi="th-TH"/>
        </w:rPr>
        <w:t>Objective</w:t>
      </w:r>
    </w:p>
    <w:p w:rsidR="00694E26" w:rsidRDefault="00694E26" w:rsidP="00640CCC">
      <w:pPr>
        <w:pStyle w:val="Heading3"/>
        <w:numPr>
          <w:ilvl w:val="0"/>
          <w:numId w:val="6"/>
        </w:numPr>
        <w:rPr>
          <w:lang w:bidi="th-TH"/>
        </w:rPr>
      </w:pPr>
      <w:r>
        <w:rPr>
          <w:lang w:bidi="th-TH"/>
        </w:rPr>
        <w:t>Screen</w:t>
      </w:r>
    </w:p>
    <w:p w:rsidR="00CB552A" w:rsidRDefault="00245C4D" w:rsidP="00CB552A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margin">
              <wp:posOffset>85725</wp:posOffset>
            </wp:positionH>
            <wp:positionV relativeFrom="paragraph">
              <wp:posOffset>1322705</wp:posOffset>
            </wp:positionV>
            <wp:extent cx="6686052" cy="3305175"/>
            <wp:effectExtent l="19050" t="19050" r="19685" b="9525"/>
            <wp:wrapTopAndBottom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6109" r="1544" b="4288"/>
                    <a:stretch/>
                  </pic:blipFill>
                  <pic:spPr bwMode="auto">
                    <a:xfrm>
                      <a:off x="0" y="0"/>
                      <a:ext cx="6686052" cy="33051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B8B">
        <w:rPr>
          <w:noProof/>
          <w:lang w:bidi="th-TH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2168525" cy="972185"/>
            <wp:effectExtent l="19050" t="19050" r="22225" b="18415"/>
            <wp:wrapTopAndBottom/>
            <wp:docPr id="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8" t="10374" r="19744" b="27392"/>
                    <a:stretch/>
                  </pic:blipFill>
                  <pic:spPr bwMode="auto">
                    <a:xfrm>
                      <a:off x="0" y="0"/>
                      <a:ext cx="2168525" cy="97218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52A">
        <w:rPr>
          <w:lang w:bidi="th-TH"/>
        </w:rPr>
        <w:t>Old</w:t>
      </w:r>
    </w:p>
    <w:p w:rsidR="00245C4D" w:rsidRDefault="00245C4D">
      <w:pPr>
        <w:rPr>
          <w:lang w:bidi="th-TH"/>
        </w:rPr>
      </w:pPr>
      <w:r>
        <w:rPr>
          <w:lang w:bidi="th-TH"/>
        </w:rPr>
        <w:br w:type="page"/>
      </w:r>
    </w:p>
    <w:p w:rsidR="00CB552A" w:rsidRDefault="00CB552A" w:rsidP="00CB552A">
      <w:pPr>
        <w:rPr>
          <w:lang w:bidi="th-TH"/>
        </w:rPr>
      </w:pPr>
      <w:r>
        <w:rPr>
          <w:lang w:bidi="th-TH"/>
        </w:rPr>
        <w:lastRenderedPageBreak/>
        <w:t>New</w:t>
      </w:r>
    </w:p>
    <w:p w:rsidR="00136B8B" w:rsidRDefault="00136B8B" w:rsidP="00CB552A">
      <w:pPr>
        <w:rPr>
          <w:lang w:bidi="th-TH"/>
        </w:rPr>
      </w:pPr>
      <w:r>
        <w:rPr>
          <w:noProof/>
          <w:lang w:bidi="th-TH"/>
        </w:rPr>
        <w:drawing>
          <wp:inline distT="0" distB="0" distL="0" distR="0">
            <wp:extent cx="6858000" cy="3857625"/>
            <wp:effectExtent l="19050" t="19050" r="19050" b="285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raining_Result_Repo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552A" w:rsidRDefault="00CB552A" w:rsidP="00CB552A">
      <w:pPr>
        <w:rPr>
          <w:lang w:bidi="th-TH"/>
        </w:rPr>
      </w:pPr>
    </w:p>
    <w:p w:rsidR="00694E26" w:rsidRDefault="00694E2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694E26" w:rsidRPr="00694E26" w:rsidRDefault="00694E2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2F21CA" w:rsidRDefault="002B622A" w:rsidP="006D35A4">
      <w:pPr>
        <w:pStyle w:val="Heading2"/>
        <w:rPr>
          <w:lang w:bidi="th-TH"/>
        </w:rPr>
      </w:pPr>
      <w:bookmarkStart w:id="15" w:name="_Toc87375142"/>
      <w:r>
        <w:rPr>
          <w:lang w:bidi="th-TH"/>
        </w:rPr>
        <w:t xml:space="preserve">Current </w:t>
      </w:r>
      <w:r w:rsidR="002F21CA">
        <w:rPr>
          <w:lang w:bidi="th-TH"/>
        </w:rPr>
        <w:t>Manpower Report</w:t>
      </w:r>
      <w:bookmarkEnd w:id="15"/>
    </w:p>
    <w:p w:rsidR="00B3590A" w:rsidRDefault="00B3590A" w:rsidP="00640CCC">
      <w:pPr>
        <w:pStyle w:val="Heading3"/>
        <w:numPr>
          <w:ilvl w:val="0"/>
          <w:numId w:val="13"/>
        </w:numPr>
        <w:rPr>
          <w:lang w:bidi="th-TH"/>
        </w:rPr>
      </w:pPr>
      <w:r>
        <w:rPr>
          <w:lang w:bidi="th-TH"/>
        </w:rPr>
        <w:t>Objective</w:t>
      </w:r>
    </w:p>
    <w:p w:rsidR="00B3590A" w:rsidRDefault="00B3590A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B3590A" w:rsidRDefault="00B3590A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B3590A" w:rsidRPr="00B3590A" w:rsidRDefault="00B3590A" w:rsidP="00B3590A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666AFB" w:rsidRDefault="00666AFB" w:rsidP="006D35A4">
      <w:pPr>
        <w:pStyle w:val="Heading2"/>
        <w:rPr>
          <w:lang w:bidi="th-TH"/>
        </w:rPr>
      </w:pPr>
      <w:bookmarkStart w:id="16" w:name="_Toc87375143"/>
      <w:r>
        <w:rPr>
          <w:lang w:bidi="th-TH"/>
        </w:rPr>
        <w:t>Score of trainee</w:t>
      </w:r>
      <w:bookmarkEnd w:id="16"/>
    </w:p>
    <w:p w:rsidR="00D236FB" w:rsidRDefault="00D236FB" w:rsidP="00640CCC">
      <w:pPr>
        <w:pStyle w:val="Heading3"/>
        <w:numPr>
          <w:ilvl w:val="0"/>
          <w:numId w:val="17"/>
        </w:numPr>
        <w:rPr>
          <w:lang w:bidi="th-TH"/>
        </w:rPr>
      </w:pPr>
      <w:r>
        <w:rPr>
          <w:lang w:bidi="th-TH"/>
        </w:rPr>
        <w:t>Objective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D236FB" w:rsidRPr="001847A9" w:rsidRDefault="00D236FB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D236FB" w:rsidRPr="00D236FB" w:rsidRDefault="00D236FB" w:rsidP="00D236FB">
      <w:pPr>
        <w:rPr>
          <w:lang w:bidi="th-TH"/>
        </w:rPr>
      </w:pPr>
    </w:p>
    <w:p w:rsidR="00666AFB" w:rsidRDefault="00666AFB" w:rsidP="006D35A4">
      <w:pPr>
        <w:pStyle w:val="Heading2"/>
        <w:rPr>
          <w:lang w:bidi="th-TH"/>
        </w:rPr>
      </w:pPr>
      <w:bookmarkStart w:id="17" w:name="_Toc87375144"/>
      <w:r>
        <w:rPr>
          <w:cs/>
          <w:lang w:bidi="th-TH"/>
        </w:rPr>
        <w:lastRenderedPageBreak/>
        <w:t xml:space="preserve">แบบประเมิน </w:t>
      </w:r>
      <w:r>
        <w:rPr>
          <w:lang w:bidi="th-TH"/>
        </w:rPr>
        <w:t>Course</w:t>
      </w:r>
      <w:bookmarkEnd w:id="17"/>
    </w:p>
    <w:p w:rsidR="00D236FB" w:rsidRDefault="00D236FB" w:rsidP="00640CCC">
      <w:pPr>
        <w:pStyle w:val="Heading3"/>
        <w:numPr>
          <w:ilvl w:val="0"/>
          <w:numId w:val="18"/>
        </w:numPr>
        <w:rPr>
          <w:lang w:bidi="th-TH"/>
        </w:rPr>
      </w:pPr>
      <w:r>
        <w:rPr>
          <w:lang w:bidi="th-TH"/>
        </w:rPr>
        <w:t>Objective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D236FB" w:rsidRP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666AFB" w:rsidRDefault="00666AFB" w:rsidP="006D35A4">
      <w:pPr>
        <w:pStyle w:val="Heading2"/>
        <w:rPr>
          <w:lang w:bidi="th-TH"/>
        </w:rPr>
      </w:pPr>
      <w:bookmarkStart w:id="18" w:name="_Toc87375145"/>
      <w:r>
        <w:rPr>
          <w:cs/>
          <w:lang w:bidi="th-TH"/>
        </w:rPr>
        <w:t xml:space="preserve">แบบประเมิน </w:t>
      </w:r>
      <w:r>
        <w:rPr>
          <w:lang w:bidi="th-TH"/>
        </w:rPr>
        <w:t xml:space="preserve">Trainee </w:t>
      </w:r>
      <w:r>
        <w:rPr>
          <w:cs/>
          <w:lang w:bidi="th-TH"/>
        </w:rPr>
        <w:t>ตามรายชื่อ</w:t>
      </w:r>
      <w:bookmarkEnd w:id="18"/>
    </w:p>
    <w:p w:rsidR="00D236FB" w:rsidRDefault="00D236FB" w:rsidP="00640CCC">
      <w:pPr>
        <w:pStyle w:val="Heading3"/>
        <w:numPr>
          <w:ilvl w:val="0"/>
          <w:numId w:val="19"/>
        </w:numPr>
        <w:rPr>
          <w:lang w:bidi="th-TH"/>
        </w:rPr>
      </w:pPr>
      <w:r>
        <w:rPr>
          <w:lang w:bidi="th-TH"/>
        </w:rPr>
        <w:t>Objective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D236FB" w:rsidRP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666AFB" w:rsidRDefault="00666AFB" w:rsidP="006D35A4">
      <w:pPr>
        <w:pStyle w:val="Heading2"/>
        <w:rPr>
          <w:lang w:bidi="th-TH"/>
        </w:rPr>
      </w:pPr>
      <w:bookmarkStart w:id="19" w:name="_Toc87375146"/>
      <w:r>
        <w:rPr>
          <w:cs/>
          <w:lang w:bidi="th-TH"/>
        </w:rPr>
        <w:t xml:space="preserve">แบบประเมิน </w:t>
      </w:r>
      <w:r>
        <w:rPr>
          <w:lang w:bidi="th-TH"/>
        </w:rPr>
        <w:t>Trainer</w:t>
      </w:r>
      <w:bookmarkEnd w:id="19"/>
    </w:p>
    <w:p w:rsidR="00D236FB" w:rsidRDefault="00D236FB" w:rsidP="00640CCC">
      <w:pPr>
        <w:pStyle w:val="Heading3"/>
        <w:numPr>
          <w:ilvl w:val="0"/>
          <w:numId w:val="20"/>
        </w:numPr>
        <w:rPr>
          <w:lang w:bidi="th-TH"/>
        </w:rPr>
      </w:pPr>
      <w:r>
        <w:rPr>
          <w:lang w:bidi="th-TH"/>
        </w:rPr>
        <w:t>Objective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D236FB" w:rsidRP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D236FB" w:rsidRDefault="00012533" w:rsidP="00D236FB">
      <w:pPr>
        <w:pStyle w:val="Heading2"/>
        <w:rPr>
          <w:lang w:bidi="th-TH"/>
        </w:rPr>
      </w:pPr>
      <w:bookmarkStart w:id="20" w:name="_Toc87375147"/>
      <w:r>
        <w:rPr>
          <w:lang w:bidi="th-TH"/>
        </w:rPr>
        <w:t xml:space="preserve">Employee Data </w:t>
      </w:r>
      <w:r w:rsidR="00F43689">
        <w:rPr>
          <w:lang w:bidi="th-TH"/>
        </w:rPr>
        <w:t>Report</w:t>
      </w:r>
      <w:bookmarkEnd w:id="20"/>
    </w:p>
    <w:p w:rsidR="00D236FB" w:rsidRDefault="00D236FB" w:rsidP="00640CCC">
      <w:pPr>
        <w:pStyle w:val="Heading3"/>
        <w:numPr>
          <w:ilvl w:val="0"/>
          <w:numId w:val="21"/>
        </w:numPr>
        <w:rPr>
          <w:lang w:bidi="th-TH"/>
        </w:rPr>
      </w:pPr>
      <w:r>
        <w:rPr>
          <w:lang w:bidi="th-TH"/>
        </w:rPr>
        <w:t>Objective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D236FB" w:rsidRP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666AFB" w:rsidRDefault="00F43689" w:rsidP="006D35A4">
      <w:pPr>
        <w:pStyle w:val="Heading2"/>
        <w:rPr>
          <w:lang w:bidi="th-TH"/>
        </w:rPr>
      </w:pPr>
      <w:bookmarkStart w:id="21" w:name="_Toc87375148"/>
      <w:r>
        <w:rPr>
          <w:lang w:bidi="th-TH"/>
        </w:rPr>
        <w:t xml:space="preserve">Couse Detail and Number of Employee </w:t>
      </w:r>
      <w:r w:rsidR="00A00A9B">
        <w:rPr>
          <w:lang w:bidi="th-TH"/>
        </w:rPr>
        <w:t>Report</w:t>
      </w:r>
      <w:bookmarkEnd w:id="21"/>
    </w:p>
    <w:p w:rsidR="00640CCC" w:rsidRDefault="00640CCC" w:rsidP="00640CCC">
      <w:pPr>
        <w:pStyle w:val="Heading3"/>
        <w:numPr>
          <w:ilvl w:val="0"/>
          <w:numId w:val="22"/>
        </w:numPr>
        <w:rPr>
          <w:lang w:bidi="th-TH"/>
        </w:rPr>
      </w:pPr>
      <w:r>
        <w:rPr>
          <w:lang w:bidi="th-TH"/>
        </w:rPr>
        <w:t>Objective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640CCC" w:rsidRP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666AFB" w:rsidRDefault="00B17B99" w:rsidP="006D35A4">
      <w:pPr>
        <w:pStyle w:val="Heading2"/>
        <w:rPr>
          <w:lang w:bidi="th-TH"/>
        </w:rPr>
      </w:pPr>
      <w:bookmarkStart w:id="22" w:name="_Toc87375149"/>
      <w:proofErr w:type="spellStart"/>
      <w:r>
        <w:rPr>
          <w:lang w:bidi="th-TH"/>
        </w:rPr>
        <w:t>Assy</w:t>
      </w:r>
      <w:proofErr w:type="spellEnd"/>
      <w:r>
        <w:rPr>
          <w:lang w:bidi="th-TH"/>
        </w:rPr>
        <w:t xml:space="preserve"> Skill M</w:t>
      </w:r>
      <w:r w:rsidR="00666AFB">
        <w:rPr>
          <w:lang w:bidi="th-TH"/>
        </w:rPr>
        <w:t>ap</w:t>
      </w:r>
      <w:bookmarkEnd w:id="22"/>
    </w:p>
    <w:p w:rsidR="00640CCC" w:rsidRDefault="00640CCC" w:rsidP="00640CCC">
      <w:pPr>
        <w:pStyle w:val="Heading3"/>
        <w:numPr>
          <w:ilvl w:val="0"/>
          <w:numId w:val="23"/>
        </w:numPr>
        <w:rPr>
          <w:lang w:bidi="th-TH"/>
        </w:rPr>
      </w:pPr>
      <w:r>
        <w:rPr>
          <w:lang w:bidi="th-TH"/>
        </w:rPr>
        <w:t>Objective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640CCC" w:rsidRPr="001847A9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640CCC" w:rsidRPr="00640CCC" w:rsidRDefault="00640CCC" w:rsidP="00640CCC">
      <w:pPr>
        <w:rPr>
          <w:lang w:bidi="th-TH"/>
        </w:rPr>
      </w:pPr>
    </w:p>
    <w:p w:rsidR="00666AFB" w:rsidRDefault="004C7C03" w:rsidP="006D35A4">
      <w:pPr>
        <w:pStyle w:val="Heading2"/>
        <w:rPr>
          <w:lang w:bidi="th-TH"/>
        </w:rPr>
      </w:pPr>
      <w:bookmarkStart w:id="23" w:name="_Toc87375150"/>
      <w:r>
        <w:rPr>
          <w:lang w:bidi="th-TH"/>
        </w:rPr>
        <w:lastRenderedPageBreak/>
        <w:t>Education of Employee Report</w:t>
      </w:r>
      <w:bookmarkEnd w:id="23"/>
    </w:p>
    <w:p w:rsidR="00640CCC" w:rsidRDefault="00640CCC" w:rsidP="00640CCC">
      <w:pPr>
        <w:pStyle w:val="Heading3"/>
        <w:numPr>
          <w:ilvl w:val="0"/>
          <w:numId w:val="24"/>
        </w:numPr>
        <w:rPr>
          <w:lang w:bidi="th-TH"/>
        </w:rPr>
      </w:pPr>
      <w:r>
        <w:rPr>
          <w:lang w:bidi="th-TH"/>
        </w:rPr>
        <w:t>Objective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640CCC" w:rsidRP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666AFB" w:rsidRDefault="00FD0C98" w:rsidP="006D35A4">
      <w:pPr>
        <w:pStyle w:val="Heading2"/>
        <w:rPr>
          <w:lang w:bidi="th-TH"/>
        </w:rPr>
      </w:pPr>
      <w:bookmarkStart w:id="24" w:name="_Toc87375151"/>
      <w:r>
        <w:rPr>
          <w:lang w:bidi="th-TH"/>
        </w:rPr>
        <w:t>Promotion Report</w:t>
      </w:r>
      <w:bookmarkEnd w:id="24"/>
    </w:p>
    <w:p w:rsidR="00640CCC" w:rsidRDefault="00640CCC" w:rsidP="00640CCC">
      <w:pPr>
        <w:pStyle w:val="Heading3"/>
        <w:numPr>
          <w:ilvl w:val="0"/>
          <w:numId w:val="25"/>
        </w:numPr>
        <w:rPr>
          <w:lang w:bidi="th-TH"/>
        </w:rPr>
      </w:pPr>
      <w:r>
        <w:rPr>
          <w:lang w:bidi="th-TH"/>
        </w:rPr>
        <w:t>Objective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640CCC" w:rsidRP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:rsidR="00EA3E29" w:rsidRDefault="00EA3E29">
      <w:pPr>
        <w:rPr>
          <w:b/>
          <w:bCs/>
          <w:color w:val="3B4455" w:themeColor="accent1"/>
          <w:sz w:val="36"/>
          <w:szCs w:val="36"/>
          <w:lang w:bidi="th-TH"/>
        </w:rPr>
      </w:pPr>
      <w:bookmarkStart w:id="25" w:name="_Toc87375152"/>
      <w:r>
        <w:rPr>
          <w:lang w:bidi="th-TH"/>
        </w:rPr>
        <w:br w:type="page"/>
      </w:r>
    </w:p>
    <w:p w:rsidR="00D337AA" w:rsidRDefault="00A357DE" w:rsidP="00D337AA">
      <w:pPr>
        <w:pStyle w:val="Heading2"/>
        <w:rPr>
          <w:lang w:bidi="th-TH"/>
        </w:rPr>
      </w:pPr>
      <w:r>
        <w:rPr>
          <w:lang w:bidi="th-TH"/>
        </w:rPr>
        <w:t>Target Group of Training</w:t>
      </w:r>
      <w:bookmarkEnd w:id="25"/>
    </w:p>
    <w:p w:rsidR="00404D8E" w:rsidRDefault="00640CCC" w:rsidP="00404D8E">
      <w:pPr>
        <w:pStyle w:val="Heading3"/>
        <w:numPr>
          <w:ilvl w:val="0"/>
          <w:numId w:val="26"/>
        </w:numPr>
        <w:rPr>
          <w:lang w:bidi="th-TH"/>
        </w:rPr>
      </w:pPr>
      <w:r>
        <w:rPr>
          <w:lang w:bidi="th-TH"/>
        </w:rPr>
        <w:t>Objective</w:t>
      </w:r>
    </w:p>
    <w:p w:rsidR="00404D8E" w:rsidRPr="00404D8E" w:rsidRDefault="00404D8E" w:rsidP="00404D8E">
      <w:pPr>
        <w:rPr>
          <w:lang w:bidi="th-TH"/>
        </w:rPr>
      </w:pPr>
      <w:r>
        <w:rPr>
          <w:lang w:bidi="th-TH"/>
        </w:rPr>
        <w:t>To show target group of course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:rsidR="00D455BE" w:rsidRDefault="00BD3AA4" w:rsidP="00D455BE">
      <w:pPr>
        <w:rPr>
          <w:lang w:bidi="th-TH"/>
        </w:rPr>
      </w:pPr>
      <w:r w:rsidRPr="00BD3AA4">
        <w:rPr>
          <w:cs/>
          <w:lang w:bidi="th-TH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posOffset>519430</wp:posOffset>
            </wp:positionH>
            <wp:positionV relativeFrom="paragraph">
              <wp:posOffset>284480</wp:posOffset>
            </wp:positionV>
            <wp:extent cx="5705475" cy="37804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8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5BE">
        <w:rPr>
          <w:lang w:bidi="th-TH"/>
        </w:rPr>
        <w:t>Old</w:t>
      </w:r>
    </w:p>
    <w:p w:rsidR="00D455BE" w:rsidRDefault="00D455BE" w:rsidP="00D455BE">
      <w:pPr>
        <w:rPr>
          <w:rFonts w:hint="cs"/>
          <w:cs/>
          <w:lang w:bidi="th-TH"/>
        </w:rPr>
      </w:pPr>
    </w:p>
    <w:p w:rsidR="00D455BE" w:rsidRPr="00D455BE" w:rsidRDefault="00D455BE" w:rsidP="00D455BE">
      <w:pPr>
        <w:rPr>
          <w:lang w:bidi="th-TH"/>
        </w:rPr>
      </w:pPr>
      <w:r>
        <w:rPr>
          <w:lang w:bidi="th-TH"/>
        </w:rPr>
        <w:t>New</w:t>
      </w:r>
    </w:p>
    <w:p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:rsidR="00BD3AA4" w:rsidRPr="00BD3AA4" w:rsidRDefault="00BD3AA4" w:rsidP="00BD3AA4">
      <w:pPr>
        <w:rPr>
          <w:lang w:bidi="th-TH"/>
        </w:rPr>
      </w:pPr>
      <w:r>
        <w:rPr>
          <w:lang w:bidi="th-TH"/>
        </w:rPr>
        <w:t>E</w:t>
      </w:r>
      <w:r w:rsidRPr="00BD3AA4">
        <w:rPr>
          <w:lang w:bidi="th-TH"/>
        </w:rPr>
        <w:t>MP_NO</w:t>
      </w:r>
      <w:r w:rsidRPr="00BD3AA4">
        <w:rPr>
          <w:lang w:bidi="th-TH"/>
        </w:rPr>
        <w:tab/>
        <w:t>STATUS_EN</w:t>
      </w:r>
      <w:r w:rsidRPr="00BD3AA4">
        <w:rPr>
          <w:lang w:bidi="th-TH"/>
        </w:rPr>
        <w:tab/>
        <w:t>GNAME_ENG</w:t>
      </w:r>
      <w:r w:rsidRPr="00BD3AA4">
        <w:rPr>
          <w:lang w:bidi="th-TH"/>
        </w:rPr>
        <w:tab/>
        <w:t>FNAME_ENG</w:t>
      </w:r>
      <w:r w:rsidRPr="00BD3AA4">
        <w:rPr>
          <w:lang w:bidi="th-TH"/>
        </w:rPr>
        <w:tab/>
        <w:t>POSN_ENAME</w:t>
      </w:r>
      <w:r w:rsidRPr="00BD3AA4">
        <w:rPr>
          <w:lang w:bidi="th-TH"/>
        </w:rPr>
        <w:tab/>
        <w:t>DEPT_ABB_NAME</w:t>
      </w:r>
      <w:r w:rsidRPr="00BD3AA4">
        <w:rPr>
          <w:lang w:bidi="th-TH"/>
        </w:rPr>
        <w:tab/>
        <w:t>DIV_ABB_NAME</w:t>
      </w:r>
      <w:r w:rsidRPr="00BD3AA4">
        <w:rPr>
          <w:lang w:bidi="th-TH"/>
        </w:rPr>
        <w:tab/>
        <w:t>STATUS_TH</w:t>
      </w:r>
      <w:r w:rsidRPr="00BD3AA4">
        <w:rPr>
          <w:lang w:bidi="th-TH"/>
        </w:rPr>
        <w:tab/>
        <w:t>GNAME_THA</w:t>
      </w:r>
      <w:r w:rsidRPr="00BD3AA4">
        <w:rPr>
          <w:lang w:bidi="th-TH"/>
        </w:rPr>
        <w:tab/>
        <w:t>FNAME_THA</w:t>
      </w:r>
      <w:r w:rsidRPr="00BD3AA4">
        <w:rPr>
          <w:lang w:bidi="th-TH"/>
        </w:rPr>
        <w:tab/>
        <w:t>BAND</w:t>
      </w:r>
      <w:r w:rsidRPr="00BD3AA4">
        <w:rPr>
          <w:lang w:bidi="th-TH"/>
        </w:rPr>
        <w:tab/>
        <w:t>ENTR_ADATE</w:t>
      </w:r>
      <w:r w:rsidRPr="00BD3AA4">
        <w:rPr>
          <w:lang w:bidi="th-TH"/>
        </w:rPr>
        <w:tab/>
        <w:t>PROB_DATE</w:t>
      </w:r>
      <w:r w:rsidRPr="00BD3AA4">
        <w:rPr>
          <w:lang w:bidi="th-TH"/>
        </w:rPr>
        <w:tab/>
        <w:t>PROB_STATUS</w:t>
      </w:r>
    </w:p>
    <w:p w:rsidR="005301B7" w:rsidRDefault="001C4B3F" w:rsidP="00D337AA">
      <w:pPr>
        <w:pStyle w:val="Heading3"/>
        <w:rPr>
          <w:lang w:bidi="th-TH"/>
        </w:rPr>
      </w:pPr>
      <w:r>
        <w:rPr>
          <w:lang w:bidi="th-TH"/>
        </w:rPr>
        <w:t>Proces</w:t>
      </w:r>
      <w:r w:rsidR="00F836C0">
        <w:rPr>
          <w:lang w:bidi="th-TH"/>
        </w:rPr>
        <w:t>s</w:t>
      </w:r>
    </w:p>
    <w:p w:rsidR="00640CCC" w:rsidRDefault="005301B7" w:rsidP="005301B7">
      <w:pPr>
        <w:pStyle w:val="ListParagraph"/>
        <w:numPr>
          <w:ilvl w:val="0"/>
          <w:numId w:val="29"/>
        </w:numPr>
        <w:rPr>
          <w:lang w:bidi="th-TH"/>
        </w:rPr>
      </w:pPr>
      <w:r>
        <w:rPr>
          <w:lang w:bidi="th-TH"/>
        </w:rPr>
        <w:t>Input course no.</w:t>
      </w:r>
    </w:p>
    <w:p w:rsidR="005301B7" w:rsidRDefault="005301B7" w:rsidP="005301B7">
      <w:pPr>
        <w:pStyle w:val="ListParagraph"/>
        <w:numPr>
          <w:ilvl w:val="0"/>
          <w:numId w:val="29"/>
        </w:numPr>
        <w:rPr>
          <w:lang w:bidi="th-TH"/>
        </w:rPr>
      </w:pPr>
      <w:r>
        <w:rPr>
          <w:lang w:bidi="th-TH"/>
        </w:rPr>
        <w:t>Show employee data in target group pf course</w:t>
      </w:r>
    </w:p>
    <w:p w:rsidR="005301B7" w:rsidRDefault="005301B7" w:rsidP="005301B7">
      <w:pPr>
        <w:rPr>
          <w:lang w:bidi="th-TH"/>
        </w:rPr>
      </w:pPr>
    </w:p>
    <w:p w:rsidR="001C04F1" w:rsidRPr="001C4B3F" w:rsidRDefault="001C04F1" w:rsidP="001C4B3F">
      <w:pPr>
        <w:rPr>
          <w:rFonts w:asciiTheme="minorHAnsi" w:eastAsiaTheme="minorHAnsi" w:hAnsiTheme="minorHAnsi" w:cstheme="minorBidi"/>
          <w:color w:val="5E5E5E" w:themeColor="text2"/>
          <w:sz w:val="20"/>
          <w:szCs w:val="20"/>
          <w:cs/>
          <w:lang w:bidi="th-TH"/>
        </w:rPr>
      </w:pPr>
    </w:p>
    <w:sectPr w:rsidR="001C04F1" w:rsidRPr="001C4B3F" w:rsidSect="00B73568">
      <w:pgSz w:w="12240" w:h="15840" w:code="1"/>
      <w:pgMar w:top="720" w:right="720" w:bottom="720" w:left="720" w:header="288" w:footer="28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7A9A" w:rsidRDefault="00CA7A9A" w:rsidP="001205A1">
      <w:r>
        <w:separator/>
      </w:r>
    </w:p>
  </w:endnote>
  <w:endnote w:type="continuationSeparator" w:id="0">
    <w:p w:rsidR="00CA7A9A" w:rsidRDefault="00CA7A9A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fontKey="{EA718871-1F15-4A3C-B5EB-911DB51ABBCF}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01000003" w:usb1="00000000" w:usb2="00000000" w:usb3="00000000" w:csb0="00010001" w:csb1="00000000"/>
    <w:embedRegular r:id="rId2" w:fontKey="{FB04A6D7-09B6-4F8C-8D45-05DC0C6ABEE7}"/>
    <w:embedBold r:id="rId3" w:fontKey="{6573A933-C599-47D2-930E-87FC56E55455}"/>
    <w:embedItalic r:id="rId4" w:fontKey="{72D5940E-597B-4E1C-ACCC-AC50F905B3A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2138362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A7A9A" w:rsidRDefault="00CA7A9A" w:rsidP="0097347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8008876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A7A9A" w:rsidRDefault="00CA7A9A" w:rsidP="009734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A7A9A" w:rsidRDefault="00CA7A9A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A9A" w:rsidRPr="00CA2C7E" w:rsidRDefault="00B73568" w:rsidP="00CA2C7E">
    <w:pPr>
      <w:pStyle w:val="Header"/>
      <w:rPr>
        <w:sz w:val="24"/>
        <w:szCs w:val="36"/>
      </w:rPr>
    </w:pPr>
    <w:sdt>
      <w:sdtPr>
        <w:rPr>
          <w:sz w:val="24"/>
          <w:szCs w:val="36"/>
        </w:rPr>
        <w:alias w:val="Subject"/>
        <w:tag w:val=""/>
        <w:id w:val="464778221"/>
        <w:placeholder>
          <w:docPart w:val="0EE7AB31001D4B78ADD60FEAEC407C8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CA2C7E">
          <w:rPr>
            <w:sz w:val="24"/>
            <w:szCs w:val="36"/>
          </w:rPr>
          <w:t>Specification Document</w:t>
        </w:r>
      </w:sdtContent>
    </w:sdt>
    <w:r w:rsidR="00CA2C7E">
      <w:rPr>
        <w:sz w:val="24"/>
        <w:szCs w:val="36"/>
      </w:rPr>
      <w:t xml:space="preserve">: </w:t>
    </w:r>
    <w:sdt>
      <w:sdtPr>
        <w:rPr>
          <w:sz w:val="24"/>
          <w:szCs w:val="36"/>
        </w:rPr>
        <w:alias w:val="Title"/>
        <w:tag w:val=""/>
        <w:id w:val="1254861808"/>
        <w:placeholder>
          <w:docPart w:val="954C90965C3248B5A0B025465A66AB1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B18FD">
          <w:rPr>
            <w:sz w:val="24"/>
            <w:szCs w:val="36"/>
          </w:rPr>
          <w:t>Human Resource General Information System (HRGIS) for Training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4B3F" w:rsidRDefault="001C4B3F" w:rsidP="001C4B3F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7A9A" w:rsidRDefault="00CA7A9A" w:rsidP="001205A1">
      <w:r>
        <w:separator/>
      </w:r>
    </w:p>
  </w:footnote>
  <w:footnote w:type="continuationSeparator" w:id="0">
    <w:p w:rsidR="00CA7A9A" w:rsidRDefault="00CA7A9A" w:rsidP="00120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85D" w:rsidRDefault="0052385D" w:rsidP="00637B83">
    <w:pPr>
      <w:pStyle w:val="Header"/>
      <w:rPr>
        <w:sz w:val="24"/>
        <w:szCs w:val="36"/>
      </w:rPr>
    </w:pPr>
    <w:r>
      <w:rPr>
        <w:sz w:val="24"/>
        <w:szCs w:val="36"/>
      </w:rPr>
      <w:t xml:space="preserve">Page </w:t>
    </w:r>
    <w:r>
      <w:rPr>
        <w:sz w:val="24"/>
        <w:szCs w:val="36"/>
      </w:rPr>
      <w:fldChar w:fldCharType="begin"/>
    </w:r>
    <w:r>
      <w:rPr>
        <w:sz w:val="24"/>
        <w:szCs w:val="36"/>
      </w:rPr>
      <w:instrText xml:space="preserve"> PAGE  \* Arabic  \* MERGEFORMAT </w:instrText>
    </w:r>
    <w:r>
      <w:rPr>
        <w:sz w:val="24"/>
        <w:szCs w:val="36"/>
      </w:rPr>
      <w:fldChar w:fldCharType="separate"/>
    </w:r>
    <w:r w:rsidR="00B73568">
      <w:rPr>
        <w:noProof/>
        <w:sz w:val="24"/>
        <w:szCs w:val="36"/>
      </w:rPr>
      <w:t>19</w:t>
    </w:r>
    <w:r>
      <w:rPr>
        <w:sz w:val="24"/>
        <w:szCs w:val="36"/>
      </w:rPr>
      <w:fldChar w:fldCharType="end"/>
    </w:r>
    <w:r>
      <w:rPr>
        <w:sz w:val="24"/>
        <w:szCs w:val="36"/>
      </w:rPr>
      <w:t xml:space="preserve"> of </w:t>
    </w:r>
    <w:r>
      <w:rPr>
        <w:sz w:val="24"/>
        <w:szCs w:val="36"/>
      </w:rPr>
      <w:fldChar w:fldCharType="begin"/>
    </w:r>
    <w:r>
      <w:rPr>
        <w:sz w:val="24"/>
        <w:szCs w:val="36"/>
      </w:rPr>
      <w:instrText xml:space="preserve"> NUMPAGES  \* Arabic  \* MERGEFORMAT </w:instrText>
    </w:r>
    <w:r>
      <w:rPr>
        <w:sz w:val="24"/>
        <w:szCs w:val="36"/>
      </w:rPr>
      <w:fldChar w:fldCharType="separate"/>
    </w:r>
    <w:r w:rsidR="00B73568">
      <w:rPr>
        <w:noProof/>
        <w:sz w:val="24"/>
        <w:szCs w:val="36"/>
      </w:rPr>
      <w:t>19</w:t>
    </w:r>
    <w:r>
      <w:rPr>
        <w:sz w:val="24"/>
        <w:szCs w:val="3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3568" w:rsidRPr="00B73568" w:rsidRDefault="00B73568" w:rsidP="00B73568">
    <w:pPr>
      <w:pStyle w:val="Header"/>
      <w:rPr>
        <w:sz w:val="24"/>
        <w:szCs w:val="36"/>
      </w:rPr>
    </w:pPr>
    <w:r>
      <w:rPr>
        <w:sz w:val="24"/>
        <w:szCs w:val="36"/>
      </w:rPr>
      <w:t xml:space="preserve">Page </w:t>
    </w:r>
    <w:r>
      <w:rPr>
        <w:sz w:val="24"/>
        <w:szCs w:val="36"/>
      </w:rPr>
      <w:fldChar w:fldCharType="begin"/>
    </w:r>
    <w:r>
      <w:rPr>
        <w:sz w:val="24"/>
        <w:szCs w:val="36"/>
      </w:rPr>
      <w:instrText xml:space="preserve"> PAGE  \* Arabic  \* MERGEFORMAT </w:instrText>
    </w:r>
    <w:r>
      <w:rPr>
        <w:sz w:val="24"/>
        <w:szCs w:val="36"/>
      </w:rPr>
      <w:fldChar w:fldCharType="separate"/>
    </w:r>
    <w:r>
      <w:rPr>
        <w:noProof/>
        <w:sz w:val="24"/>
        <w:szCs w:val="36"/>
      </w:rPr>
      <w:t>5</w:t>
    </w:r>
    <w:r>
      <w:rPr>
        <w:sz w:val="24"/>
        <w:szCs w:val="36"/>
      </w:rPr>
      <w:fldChar w:fldCharType="end"/>
    </w:r>
    <w:r>
      <w:rPr>
        <w:sz w:val="24"/>
        <w:szCs w:val="36"/>
      </w:rPr>
      <w:t xml:space="preserve"> of </w:t>
    </w:r>
    <w:r>
      <w:rPr>
        <w:sz w:val="24"/>
        <w:szCs w:val="36"/>
      </w:rPr>
      <w:fldChar w:fldCharType="begin"/>
    </w:r>
    <w:r>
      <w:rPr>
        <w:sz w:val="24"/>
        <w:szCs w:val="36"/>
      </w:rPr>
      <w:instrText xml:space="preserve"> NUMPAGES  \* Arabic  \* MERGEFORMAT </w:instrText>
    </w:r>
    <w:r>
      <w:rPr>
        <w:sz w:val="24"/>
        <w:szCs w:val="36"/>
      </w:rPr>
      <w:fldChar w:fldCharType="separate"/>
    </w:r>
    <w:r>
      <w:rPr>
        <w:noProof/>
        <w:sz w:val="24"/>
        <w:szCs w:val="36"/>
      </w:rPr>
      <w:t>19</w:t>
    </w:r>
    <w:r>
      <w:rPr>
        <w:sz w:val="24"/>
        <w:szCs w:val="3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473"/>
    <w:multiLevelType w:val="hybridMultilevel"/>
    <w:tmpl w:val="F14CAD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9D689E"/>
    <w:multiLevelType w:val="hybridMultilevel"/>
    <w:tmpl w:val="7B0846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C1367D"/>
    <w:multiLevelType w:val="hybridMultilevel"/>
    <w:tmpl w:val="9BDCCE68"/>
    <w:lvl w:ilvl="0" w:tplc="BB02CF1E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034C6"/>
    <w:multiLevelType w:val="hybridMultilevel"/>
    <w:tmpl w:val="04CC7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DA05106">
      <w:start w:val="1"/>
      <w:numFmt w:val="lowerLetter"/>
      <w:pStyle w:val="ListParagraph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54D53"/>
    <w:multiLevelType w:val="hybridMultilevel"/>
    <w:tmpl w:val="3C4EDB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152EEF"/>
    <w:multiLevelType w:val="hybridMultilevel"/>
    <w:tmpl w:val="79009640"/>
    <w:lvl w:ilvl="0" w:tplc="00C263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207BF"/>
    <w:multiLevelType w:val="hybridMultilevel"/>
    <w:tmpl w:val="BD46AAB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BA413A"/>
    <w:multiLevelType w:val="hybridMultilevel"/>
    <w:tmpl w:val="FCB2E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DA05106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F7107E6"/>
    <w:multiLevelType w:val="hybridMultilevel"/>
    <w:tmpl w:val="4956D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34D5F"/>
    <w:multiLevelType w:val="hybridMultilevel"/>
    <w:tmpl w:val="15D033C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DA05106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6"/>
  </w:num>
  <w:num w:numId="13">
    <w:abstractNumId w:val="2"/>
    <w:lvlOverride w:ilvl="0">
      <w:startOverride w:val="1"/>
    </w:lvlOverride>
  </w:num>
  <w:num w:numId="14">
    <w:abstractNumId w:val="9"/>
  </w:num>
  <w:num w:numId="15">
    <w:abstractNumId w:val="7"/>
  </w:num>
  <w:num w:numId="16">
    <w:abstractNumId w:val="1"/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0"/>
  </w:num>
  <w:num w:numId="28">
    <w:abstractNumId w:val="8"/>
  </w:num>
  <w:num w:numId="29">
    <w:abstractNumId w:val="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removePersonalInformation/>
  <w:removeDateAndTime/>
  <w:embedTrueTypeFonts/>
  <w:embedSystemFonts/>
  <w:saveSubsetFonts/>
  <w:proofState w:spelling="clean" w:grammar="clean"/>
  <w:attachedTemplate r:id="rId1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B00"/>
    <w:rsid w:val="00001410"/>
    <w:rsid w:val="00005366"/>
    <w:rsid w:val="00012533"/>
    <w:rsid w:val="00014614"/>
    <w:rsid w:val="000156DB"/>
    <w:rsid w:val="00015ED7"/>
    <w:rsid w:val="00021EF8"/>
    <w:rsid w:val="00023A28"/>
    <w:rsid w:val="000247B4"/>
    <w:rsid w:val="00030823"/>
    <w:rsid w:val="00036DC3"/>
    <w:rsid w:val="000409BC"/>
    <w:rsid w:val="000421B7"/>
    <w:rsid w:val="000472AF"/>
    <w:rsid w:val="00050297"/>
    <w:rsid w:val="00064C36"/>
    <w:rsid w:val="00067BB7"/>
    <w:rsid w:val="00073B6E"/>
    <w:rsid w:val="00075A53"/>
    <w:rsid w:val="00083028"/>
    <w:rsid w:val="000831CB"/>
    <w:rsid w:val="000859D9"/>
    <w:rsid w:val="000901CC"/>
    <w:rsid w:val="0009398B"/>
    <w:rsid w:val="000962B7"/>
    <w:rsid w:val="000B1232"/>
    <w:rsid w:val="000B45FD"/>
    <w:rsid w:val="000B5A0E"/>
    <w:rsid w:val="000B6D8E"/>
    <w:rsid w:val="000C4ED1"/>
    <w:rsid w:val="000D7E62"/>
    <w:rsid w:val="000E0E95"/>
    <w:rsid w:val="000F0731"/>
    <w:rsid w:val="000F0A0A"/>
    <w:rsid w:val="000F3D9A"/>
    <w:rsid w:val="00100D84"/>
    <w:rsid w:val="00102976"/>
    <w:rsid w:val="00104146"/>
    <w:rsid w:val="001056EA"/>
    <w:rsid w:val="00107E07"/>
    <w:rsid w:val="001127C2"/>
    <w:rsid w:val="001166C4"/>
    <w:rsid w:val="00116F03"/>
    <w:rsid w:val="00117123"/>
    <w:rsid w:val="001205A1"/>
    <w:rsid w:val="00124ED8"/>
    <w:rsid w:val="00125863"/>
    <w:rsid w:val="00132534"/>
    <w:rsid w:val="00136B8B"/>
    <w:rsid w:val="00140215"/>
    <w:rsid w:val="00140AFC"/>
    <w:rsid w:val="00157EE9"/>
    <w:rsid w:val="00164861"/>
    <w:rsid w:val="001667F6"/>
    <w:rsid w:val="001673F1"/>
    <w:rsid w:val="00172B4E"/>
    <w:rsid w:val="001847A9"/>
    <w:rsid w:val="001938DE"/>
    <w:rsid w:val="0019421E"/>
    <w:rsid w:val="001A071B"/>
    <w:rsid w:val="001A0E12"/>
    <w:rsid w:val="001A0E6D"/>
    <w:rsid w:val="001B0918"/>
    <w:rsid w:val="001B0D08"/>
    <w:rsid w:val="001B794F"/>
    <w:rsid w:val="001C04F1"/>
    <w:rsid w:val="001C38F0"/>
    <w:rsid w:val="001C4B3F"/>
    <w:rsid w:val="001C741C"/>
    <w:rsid w:val="001D1FD1"/>
    <w:rsid w:val="001D2743"/>
    <w:rsid w:val="001D2D30"/>
    <w:rsid w:val="001D6198"/>
    <w:rsid w:val="001D6311"/>
    <w:rsid w:val="001D78B9"/>
    <w:rsid w:val="001E1FCE"/>
    <w:rsid w:val="001E7D12"/>
    <w:rsid w:val="00200656"/>
    <w:rsid w:val="002037D9"/>
    <w:rsid w:val="00204BED"/>
    <w:rsid w:val="00206DB2"/>
    <w:rsid w:val="0021205D"/>
    <w:rsid w:val="00213317"/>
    <w:rsid w:val="002153EC"/>
    <w:rsid w:val="00215BBE"/>
    <w:rsid w:val="00216DB3"/>
    <w:rsid w:val="00222635"/>
    <w:rsid w:val="00222F81"/>
    <w:rsid w:val="00223819"/>
    <w:rsid w:val="00225F00"/>
    <w:rsid w:val="00230AE4"/>
    <w:rsid w:val="00236729"/>
    <w:rsid w:val="0024316F"/>
    <w:rsid w:val="00243E24"/>
    <w:rsid w:val="00245286"/>
    <w:rsid w:val="00245C4D"/>
    <w:rsid w:val="002472D9"/>
    <w:rsid w:val="00251908"/>
    <w:rsid w:val="0026014D"/>
    <w:rsid w:val="00264C08"/>
    <w:rsid w:val="002726B1"/>
    <w:rsid w:val="00282689"/>
    <w:rsid w:val="00293286"/>
    <w:rsid w:val="00297BDC"/>
    <w:rsid w:val="002A0420"/>
    <w:rsid w:val="002A7AD0"/>
    <w:rsid w:val="002B142B"/>
    <w:rsid w:val="002B2FD8"/>
    <w:rsid w:val="002B39FE"/>
    <w:rsid w:val="002B4399"/>
    <w:rsid w:val="002B622A"/>
    <w:rsid w:val="002B6593"/>
    <w:rsid w:val="002C52FD"/>
    <w:rsid w:val="002E1C56"/>
    <w:rsid w:val="002E3C53"/>
    <w:rsid w:val="002F21CA"/>
    <w:rsid w:val="002F2BD9"/>
    <w:rsid w:val="00301F4E"/>
    <w:rsid w:val="0031055C"/>
    <w:rsid w:val="00313D1C"/>
    <w:rsid w:val="003200F6"/>
    <w:rsid w:val="00321CBC"/>
    <w:rsid w:val="00326A7F"/>
    <w:rsid w:val="00331AAA"/>
    <w:rsid w:val="00334CE7"/>
    <w:rsid w:val="0033532C"/>
    <w:rsid w:val="0034341B"/>
    <w:rsid w:val="00350CAF"/>
    <w:rsid w:val="0035104B"/>
    <w:rsid w:val="00353E34"/>
    <w:rsid w:val="00354FDE"/>
    <w:rsid w:val="00356D9A"/>
    <w:rsid w:val="0036146E"/>
    <w:rsid w:val="00362618"/>
    <w:rsid w:val="00381304"/>
    <w:rsid w:val="00382C6C"/>
    <w:rsid w:val="003840BC"/>
    <w:rsid w:val="003A1BC8"/>
    <w:rsid w:val="003B19C2"/>
    <w:rsid w:val="003B3D31"/>
    <w:rsid w:val="003B67B8"/>
    <w:rsid w:val="003D11B9"/>
    <w:rsid w:val="003E0460"/>
    <w:rsid w:val="003E60DE"/>
    <w:rsid w:val="003F21CA"/>
    <w:rsid w:val="00400020"/>
    <w:rsid w:val="004008B3"/>
    <w:rsid w:val="00404D8E"/>
    <w:rsid w:val="004145D0"/>
    <w:rsid w:val="004173E8"/>
    <w:rsid w:val="00433248"/>
    <w:rsid w:val="00433720"/>
    <w:rsid w:val="0044025E"/>
    <w:rsid w:val="00441D61"/>
    <w:rsid w:val="00444E11"/>
    <w:rsid w:val="00451E27"/>
    <w:rsid w:val="00461EF4"/>
    <w:rsid w:val="00463758"/>
    <w:rsid w:val="004807A0"/>
    <w:rsid w:val="00480888"/>
    <w:rsid w:val="00482596"/>
    <w:rsid w:val="00491E2C"/>
    <w:rsid w:val="00492445"/>
    <w:rsid w:val="004B2236"/>
    <w:rsid w:val="004C4070"/>
    <w:rsid w:val="004C43A1"/>
    <w:rsid w:val="004C6641"/>
    <w:rsid w:val="004C7C03"/>
    <w:rsid w:val="004E2594"/>
    <w:rsid w:val="004E76FE"/>
    <w:rsid w:val="00505727"/>
    <w:rsid w:val="005101DC"/>
    <w:rsid w:val="00513144"/>
    <w:rsid w:val="005153A1"/>
    <w:rsid w:val="0052385D"/>
    <w:rsid w:val="005301B7"/>
    <w:rsid w:val="00541499"/>
    <w:rsid w:val="00543EF7"/>
    <w:rsid w:val="00545A54"/>
    <w:rsid w:val="005509AC"/>
    <w:rsid w:val="0055532E"/>
    <w:rsid w:val="00555DDE"/>
    <w:rsid w:val="00560160"/>
    <w:rsid w:val="00560450"/>
    <w:rsid w:val="005666D8"/>
    <w:rsid w:val="00570AC4"/>
    <w:rsid w:val="00574C96"/>
    <w:rsid w:val="00582301"/>
    <w:rsid w:val="00583F32"/>
    <w:rsid w:val="00585AAE"/>
    <w:rsid w:val="00591470"/>
    <w:rsid w:val="005929C2"/>
    <w:rsid w:val="005A2DF7"/>
    <w:rsid w:val="005A3017"/>
    <w:rsid w:val="005A346A"/>
    <w:rsid w:val="005A504B"/>
    <w:rsid w:val="005B1372"/>
    <w:rsid w:val="005B3DE4"/>
    <w:rsid w:val="005C4AC6"/>
    <w:rsid w:val="005D1662"/>
    <w:rsid w:val="005D16B4"/>
    <w:rsid w:val="005D5180"/>
    <w:rsid w:val="005D557C"/>
    <w:rsid w:val="005E0FA4"/>
    <w:rsid w:val="005E2002"/>
    <w:rsid w:val="005E2799"/>
    <w:rsid w:val="005E372B"/>
    <w:rsid w:val="005E5788"/>
    <w:rsid w:val="005E64A5"/>
    <w:rsid w:val="005F4A20"/>
    <w:rsid w:val="005F5CAB"/>
    <w:rsid w:val="005F62A1"/>
    <w:rsid w:val="00607B80"/>
    <w:rsid w:val="0062127B"/>
    <w:rsid w:val="006276EC"/>
    <w:rsid w:val="0063247E"/>
    <w:rsid w:val="00637B83"/>
    <w:rsid w:val="00640CCC"/>
    <w:rsid w:val="00646958"/>
    <w:rsid w:val="006557C2"/>
    <w:rsid w:val="00656A75"/>
    <w:rsid w:val="00662D2F"/>
    <w:rsid w:val="00666AFB"/>
    <w:rsid w:val="00667032"/>
    <w:rsid w:val="00674517"/>
    <w:rsid w:val="0068248F"/>
    <w:rsid w:val="00682C2F"/>
    <w:rsid w:val="00682F74"/>
    <w:rsid w:val="00685DDC"/>
    <w:rsid w:val="00693FBF"/>
    <w:rsid w:val="00694E26"/>
    <w:rsid w:val="0069557C"/>
    <w:rsid w:val="00695F35"/>
    <w:rsid w:val="00696DB0"/>
    <w:rsid w:val="006A27C0"/>
    <w:rsid w:val="006A28C0"/>
    <w:rsid w:val="006B0459"/>
    <w:rsid w:val="006B6FE4"/>
    <w:rsid w:val="006C09C0"/>
    <w:rsid w:val="006C60E6"/>
    <w:rsid w:val="006D01E0"/>
    <w:rsid w:val="006D2C4C"/>
    <w:rsid w:val="006D35A4"/>
    <w:rsid w:val="006D588D"/>
    <w:rsid w:val="006E65E8"/>
    <w:rsid w:val="006F7CEB"/>
    <w:rsid w:val="007025A8"/>
    <w:rsid w:val="007041E1"/>
    <w:rsid w:val="00710023"/>
    <w:rsid w:val="007110D4"/>
    <w:rsid w:val="0071117D"/>
    <w:rsid w:val="00711D01"/>
    <w:rsid w:val="007140B5"/>
    <w:rsid w:val="00720E2B"/>
    <w:rsid w:val="00720EB6"/>
    <w:rsid w:val="007239FB"/>
    <w:rsid w:val="00723E94"/>
    <w:rsid w:val="007304BC"/>
    <w:rsid w:val="00737B9F"/>
    <w:rsid w:val="00745AA2"/>
    <w:rsid w:val="00746B0E"/>
    <w:rsid w:val="0075233C"/>
    <w:rsid w:val="00754901"/>
    <w:rsid w:val="00767623"/>
    <w:rsid w:val="0077544D"/>
    <w:rsid w:val="007846E7"/>
    <w:rsid w:val="007921A4"/>
    <w:rsid w:val="00794347"/>
    <w:rsid w:val="007A0DBC"/>
    <w:rsid w:val="007A5C1C"/>
    <w:rsid w:val="007B27EE"/>
    <w:rsid w:val="007B2EBE"/>
    <w:rsid w:val="007D2A0A"/>
    <w:rsid w:val="007D3814"/>
    <w:rsid w:val="007D4E4E"/>
    <w:rsid w:val="007D77E5"/>
    <w:rsid w:val="007E643C"/>
    <w:rsid w:val="007F2A04"/>
    <w:rsid w:val="008031BE"/>
    <w:rsid w:val="00805D5A"/>
    <w:rsid w:val="008129D9"/>
    <w:rsid w:val="008168F4"/>
    <w:rsid w:val="008356EB"/>
    <w:rsid w:val="00836AC5"/>
    <w:rsid w:val="008378E4"/>
    <w:rsid w:val="00842C15"/>
    <w:rsid w:val="008460AA"/>
    <w:rsid w:val="00861E5A"/>
    <w:rsid w:val="00862816"/>
    <w:rsid w:val="00865FB0"/>
    <w:rsid w:val="008730DF"/>
    <w:rsid w:val="008745BA"/>
    <w:rsid w:val="00874B69"/>
    <w:rsid w:val="00875863"/>
    <w:rsid w:val="00881DD7"/>
    <w:rsid w:val="00890281"/>
    <w:rsid w:val="008A442E"/>
    <w:rsid w:val="008A4495"/>
    <w:rsid w:val="008A75CF"/>
    <w:rsid w:val="008B3B16"/>
    <w:rsid w:val="008C08ED"/>
    <w:rsid w:val="008C1FFA"/>
    <w:rsid w:val="008C4559"/>
    <w:rsid w:val="008D43F5"/>
    <w:rsid w:val="008D619A"/>
    <w:rsid w:val="008D77AA"/>
    <w:rsid w:val="008E1061"/>
    <w:rsid w:val="008E7B6E"/>
    <w:rsid w:val="008F1684"/>
    <w:rsid w:val="008F3552"/>
    <w:rsid w:val="00900007"/>
    <w:rsid w:val="009048B7"/>
    <w:rsid w:val="00904BD0"/>
    <w:rsid w:val="00913D09"/>
    <w:rsid w:val="0091616F"/>
    <w:rsid w:val="00930EB3"/>
    <w:rsid w:val="00934963"/>
    <w:rsid w:val="00940D96"/>
    <w:rsid w:val="00941A86"/>
    <w:rsid w:val="00943337"/>
    <w:rsid w:val="009526ED"/>
    <w:rsid w:val="00962875"/>
    <w:rsid w:val="009631B5"/>
    <w:rsid w:val="00965FD0"/>
    <w:rsid w:val="00966FA7"/>
    <w:rsid w:val="00971E71"/>
    <w:rsid w:val="00973475"/>
    <w:rsid w:val="00977574"/>
    <w:rsid w:val="009809FB"/>
    <w:rsid w:val="00984751"/>
    <w:rsid w:val="00990AF2"/>
    <w:rsid w:val="009918AA"/>
    <w:rsid w:val="009A0FF0"/>
    <w:rsid w:val="009B7E9E"/>
    <w:rsid w:val="009C0988"/>
    <w:rsid w:val="009C1060"/>
    <w:rsid w:val="009C464E"/>
    <w:rsid w:val="009E07EC"/>
    <w:rsid w:val="009E32B0"/>
    <w:rsid w:val="009E74CB"/>
    <w:rsid w:val="009F07F7"/>
    <w:rsid w:val="009F21DB"/>
    <w:rsid w:val="009F492E"/>
    <w:rsid w:val="00A00A9B"/>
    <w:rsid w:val="00A10A71"/>
    <w:rsid w:val="00A10C62"/>
    <w:rsid w:val="00A15B93"/>
    <w:rsid w:val="00A15CF7"/>
    <w:rsid w:val="00A357DE"/>
    <w:rsid w:val="00A36571"/>
    <w:rsid w:val="00A37B54"/>
    <w:rsid w:val="00A402A3"/>
    <w:rsid w:val="00A509DA"/>
    <w:rsid w:val="00A51F32"/>
    <w:rsid w:val="00A60F01"/>
    <w:rsid w:val="00A61CA8"/>
    <w:rsid w:val="00A65B25"/>
    <w:rsid w:val="00A66151"/>
    <w:rsid w:val="00A80D1C"/>
    <w:rsid w:val="00A81248"/>
    <w:rsid w:val="00A93139"/>
    <w:rsid w:val="00A934F8"/>
    <w:rsid w:val="00A93B14"/>
    <w:rsid w:val="00AA3C1B"/>
    <w:rsid w:val="00AA4A21"/>
    <w:rsid w:val="00AB73EC"/>
    <w:rsid w:val="00AC0E58"/>
    <w:rsid w:val="00AC3C67"/>
    <w:rsid w:val="00AD16BA"/>
    <w:rsid w:val="00AD231B"/>
    <w:rsid w:val="00AD340A"/>
    <w:rsid w:val="00AD5B22"/>
    <w:rsid w:val="00AE23E6"/>
    <w:rsid w:val="00AE24A5"/>
    <w:rsid w:val="00AF005B"/>
    <w:rsid w:val="00AF3718"/>
    <w:rsid w:val="00AF6053"/>
    <w:rsid w:val="00B00498"/>
    <w:rsid w:val="00B04DF1"/>
    <w:rsid w:val="00B16301"/>
    <w:rsid w:val="00B17B99"/>
    <w:rsid w:val="00B20A1E"/>
    <w:rsid w:val="00B31CB4"/>
    <w:rsid w:val="00B325D5"/>
    <w:rsid w:val="00B346AF"/>
    <w:rsid w:val="00B346C0"/>
    <w:rsid w:val="00B3590A"/>
    <w:rsid w:val="00B36D82"/>
    <w:rsid w:val="00B37E13"/>
    <w:rsid w:val="00B46CE2"/>
    <w:rsid w:val="00B47BDA"/>
    <w:rsid w:val="00B55992"/>
    <w:rsid w:val="00B6031F"/>
    <w:rsid w:val="00B6620D"/>
    <w:rsid w:val="00B720DC"/>
    <w:rsid w:val="00B73568"/>
    <w:rsid w:val="00B735B5"/>
    <w:rsid w:val="00B74176"/>
    <w:rsid w:val="00B74463"/>
    <w:rsid w:val="00B80AB3"/>
    <w:rsid w:val="00B94FE8"/>
    <w:rsid w:val="00B95FA0"/>
    <w:rsid w:val="00BA4FA0"/>
    <w:rsid w:val="00BC0741"/>
    <w:rsid w:val="00BD3AA4"/>
    <w:rsid w:val="00BD5C0F"/>
    <w:rsid w:val="00BD73B9"/>
    <w:rsid w:val="00BE1B6D"/>
    <w:rsid w:val="00BE1C72"/>
    <w:rsid w:val="00BF348A"/>
    <w:rsid w:val="00C06B41"/>
    <w:rsid w:val="00C1220C"/>
    <w:rsid w:val="00C20F57"/>
    <w:rsid w:val="00C322B5"/>
    <w:rsid w:val="00C3278B"/>
    <w:rsid w:val="00C34A76"/>
    <w:rsid w:val="00C43D66"/>
    <w:rsid w:val="00C44C97"/>
    <w:rsid w:val="00C541C0"/>
    <w:rsid w:val="00C55F9B"/>
    <w:rsid w:val="00C56571"/>
    <w:rsid w:val="00C6530F"/>
    <w:rsid w:val="00C75601"/>
    <w:rsid w:val="00C75E90"/>
    <w:rsid w:val="00C77C85"/>
    <w:rsid w:val="00C801D6"/>
    <w:rsid w:val="00C80AFA"/>
    <w:rsid w:val="00C84514"/>
    <w:rsid w:val="00C94B7B"/>
    <w:rsid w:val="00C94D73"/>
    <w:rsid w:val="00CA2C7E"/>
    <w:rsid w:val="00CA7A9A"/>
    <w:rsid w:val="00CB0195"/>
    <w:rsid w:val="00CB0EAB"/>
    <w:rsid w:val="00CB552A"/>
    <w:rsid w:val="00CC6839"/>
    <w:rsid w:val="00CD35A3"/>
    <w:rsid w:val="00CD5B00"/>
    <w:rsid w:val="00CD604F"/>
    <w:rsid w:val="00CE1DDD"/>
    <w:rsid w:val="00CF0D71"/>
    <w:rsid w:val="00CF1AB9"/>
    <w:rsid w:val="00CF4C47"/>
    <w:rsid w:val="00CF747A"/>
    <w:rsid w:val="00D01C9E"/>
    <w:rsid w:val="00D026A2"/>
    <w:rsid w:val="00D0289F"/>
    <w:rsid w:val="00D03704"/>
    <w:rsid w:val="00D1165A"/>
    <w:rsid w:val="00D12D97"/>
    <w:rsid w:val="00D1383F"/>
    <w:rsid w:val="00D236FB"/>
    <w:rsid w:val="00D250AB"/>
    <w:rsid w:val="00D32A0E"/>
    <w:rsid w:val="00D337AA"/>
    <w:rsid w:val="00D42A36"/>
    <w:rsid w:val="00D4379E"/>
    <w:rsid w:val="00D455BE"/>
    <w:rsid w:val="00D46CB0"/>
    <w:rsid w:val="00D51D27"/>
    <w:rsid w:val="00D61EB7"/>
    <w:rsid w:val="00D6203B"/>
    <w:rsid w:val="00D62329"/>
    <w:rsid w:val="00D71997"/>
    <w:rsid w:val="00D74767"/>
    <w:rsid w:val="00D74B08"/>
    <w:rsid w:val="00D84F5E"/>
    <w:rsid w:val="00D908A4"/>
    <w:rsid w:val="00DA2C0B"/>
    <w:rsid w:val="00DA4081"/>
    <w:rsid w:val="00DB0496"/>
    <w:rsid w:val="00DB3B4B"/>
    <w:rsid w:val="00DC2E40"/>
    <w:rsid w:val="00DC75D8"/>
    <w:rsid w:val="00DD0A16"/>
    <w:rsid w:val="00DD1A99"/>
    <w:rsid w:val="00DD1CDF"/>
    <w:rsid w:val="00DD70EB"/>
    <w:rsid w:val="00DF209A"/>
    <w:rsid w:val="00DF2598"/>
    <w:rsid w:val="00DF4EFF"/>
    <w:rsid w:val="00E00718"/>
    <w:rsid w:val="00E05D76"/>
    <w:rsid w:val="00E20AE6"/>
    <w:rsid w:val="00E22A7A"/>
    <w:rsid w:val="00E3475A"/>
    <w:rsid w:val="00E379F0"/>
    <w:rsid w:val="00E42D87"/>
    <w:rsid w:val="00E47155"/>
    <w:rsid w:val="00E515A1"/>
    <w:rsid w:val="00E54B6B"/>
    <w:rsid w:val="00E5550C"/>
    <w:rsid w:val="00E60F0A"/>
    <w:rsid w:val="00E61F1F"/>
    <w:rsid w:val="00E638E6"/>
    <w:rsid w:val="00E65784"/>
    <w:rsid w:val="00E752EB"/>
    <w:rsid w:val="00E762C3"/>
    <w:rsid w:val="00E803D3"/>
    <w:rsid w:val="00E82C3A"/>
    <w:rsid w:val="00E83135"/>
    <w:rsid w:val="00E9739C"/>
    <w:rsid w:val="00EA0860"/>
    <w:rsid w:val="00EA2765"/>
    <w:rsid w:val="00EA3CB1"/>
    <w:rsid w:val="00EA3E29"/>
    <w:rsid w:val="00EA45D7"/>
    <w:rsid w:val="00EA57FB"/>
    <w:rsid w:val="00EC2475"/>
    <w:rsid w:val="00EE0585"/>
    <w:rsid w:val="00EE1C9F"/>
    <w:rsid w:val="00EE1CF8"/>
    <w:rsid w:val="00EF1A2E"/>
    <w:rsid w:val="00EF28BD"/>
    <w:rsid w:val="00EF64F2"/>
    <w:rsid w:val="00F260F2"/>
    <w:rsid w:val="00F26360"/>
    <w:rsid w:val="00F267D1"/>
    <w:rsid w:val="00F32B0D"/>
    <w:rsid w:val="00F3417A"/>
    <w:rsid w:val="00F369F9"/>
    <w:rsid w:val="00F43689"/>
    <w:rsid w:val="00F50FE4"/>
    <w:rsid w:val="00F63DE0"/>
    <w:rsid w:val="00F7259B"/>
    <w:rsid w:val="00F73F94"/>
    <w:rsid w:val="00F815D0"/>
    <w:rsid w:val="00F836C0"/>
    <w:rsid w:val="00F917FE"/>
    <w:rsid w:val="00F93BD2"/>
    <w:rsid w:val="00F95164"/>
    <w:rsid w:val="00F954EC"/>
    <w:rsid w:val="00FA05D8"/>
    <w:rsid w:val="00FA0695"/>
    <w:rsid w:val="00FA2551"/>
    <w:rsid w:val="00FA57E5"/>
    <w:rsid w:val="00FB18FD"/>
    <w:rsid w:val="00FB51F3"/>
    <w:rsid w:val="00FC1846"/>
    <w:rsid w:val="00FC3B4F"/>
    <w:rsid w:val="00FD0C98"/>
    <w:rsid w:val="00FD2405"/>
    <w:rsid w:val="00FD42AC"/>
    <w:rsid w:val="00FE493E"/>
    <w:rsid w:val="00FE620D"/>
    <w:rsid w:val="00FF06B4"/>
    <w:rsid w:val="00FF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48B7A1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6" w:qFormat="1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6"/>
    <w:qFormat/>
    <w:rsid w:val="00381304"/>
    <w:rPr>
      <w:rFonts w:ascii="Browallia New" w:eastAsia="Browallia New" w:hAnsi="Browallia New" w:cs="Browall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6D35A4"/>
    <w:pPr>
      <w:keepNext/>
      <w:keepLines/>
      <w:contextualSpacing/>
      <w:outlineLvl w:val="0"/>
    </w:pPr>
    <w:rPr>
      <w:b/>
      <w:bCs/>
      <w:color w:val="3B4455" w:themeColor="accen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"/>
    <w:qFormat/>
    <w:rsid w:val="006D35A4"/>
    <w:pPr>
      <w:keepNext/>
      <w:keepLines/>
      <w:numPr>
        <w:numId w:val="2"/>
      </w:numPr>
      <w:ind w:left="360"/>
      <w:outlineLvl w:val="1"/>
    </w:pPr>
    <w:rPr>
      <w:b/>
      <w:bCs/>
      <w:color w:val="3B4455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530F"/>
    <w:pPr>
      <w:keepNext/>
      <w:keepLines/>
      <w:numPr>
        <w:numId w:val="3"/>
      </w:numPr>
      <w:outlineLvl w:val="2"/>
    </w:pPr>
    <w:rPr>
      <w:b/>
      <w:bCs/>
      <w:color w:val="3B4455" w:themeColor="accen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3"/>
    <w:qFormat/>
    <w:rsid w:val="00E54B6B"/>
    <w:pPr>
      <w:keepNext/>
      <w:keepLines/>
      <w:spacing w:line="216" w:lineRule="auto"/>
      <w:outlineLvl w:val="3"/>
    </w:pPr>
    <w:rPr>
      <w:rFonts w:eastAsiaTheme="majorEastAsia" w:cstheme="majorBidi"/>
      <w:b/>
      <w:bCs/>
      <w:iCs/>
      <w:color w:val="3B4455" w:themeColor="accent1"/>
      <w:sz w:val="30"/>
    </w:rPr>
  </w:style>
  <w:style w:type="paragraph" w:styleId="Heading5">
    <w:name w:val="heading 5"/>
    <w:basedOn w:val="Normal"/>
    <w:next w:val="Normal"/>
    <w:link w:val="Heading5Char"/>
    <w:uiPriority w:val="4"/>
    <w:qFormat/>
    <w:rsid w:val="000F0731"/>
    <w:pPr>
      <w:keepNext/>
      <w:keepLines/>
      <w:outlineLvl w:val="4"/>
    </w:pPr>
    <w:rPr>
      <w:rFonts w:asciiTheme="majorHAnsi" w:eastAsiaTheme="majorEastAsia" w:hAnsiTheme="majorHAnsi" w:cstheme="majorBidi"/>
      <w:b/>
      <w:color w:val="3B4455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A20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6D35A4"/>
    <w:rPr>
      <w:rFonts w:ascii="Browallia New" w:eastAsia="Browallia New" w:hAnsi="Browallia New" w:cs="Browallia New"/>
      <w:b/>
      <w:bCs/>
      <w:color w:val="3B4455" w:themeColor="accen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6D35A4"/>
    <w:rPr>
      <w:rFonts w:ascii="Browallia New" w:eastAsia="Browallia New" w:hAnsi="Browallia New" w:cs="Browallia New"/>
      <w:b/>
      <w:bCs/>
      <w:color w:val="3B4455" w:themeColor="accent1"/>
      <w:sz w:val="36"/>
      <w:szCs w:val="3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530F"/>
    <w:rPr>
      <w:rFonts w:ascii="Browallia New" w:eastAsia="Browallia New" w:hAnsi="Browallia New" w:cs="Browallia New"/>
      <w:b/>
      <w:bCs/>
      <w:color w:val="3B4455" w:themeColor="accen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3"/>
    <w:rsid w:val="00E54B6B"/>
    <w:rPr>
      <w:rFonts w:ascii="Browallia New" w:eastAsiaTheme="majorEastAsia" w:hAnsi="Browallia New" w:cstheme="majorBidi"/>
      <w:b/>
      <w:bCs/>
      <w:iCs/>
      <w:color w:val="3B4455" w:themeColor="accent1"/>
      <w:sz w:val="30"/>
      <w:szCs w:val="28"/>
    </w:rPr>
  </w:style>
  <w:style w:type="paragraph" w:customStyle="1" w:styleId="Text">
    <w:name w:val="Text"/>
    <w:basedOn w:val="Normal"/>
    <w:uiPriority w:val="5"/>
    <w:qFormat/>
    <w:rsid w:val="00206DB2"/>
    <w:pPr>
      <w:spacing w:line="216" w:lineRule="auto"/>
    </w:pPr>
    <w:rPr>
      <w:b/>
      <w:bCs/>
      <w:color w:val="3B4455" w:themeColor="accent1"/>
      <w:sz w:val="52"/>
      <w:szCs w:val="52"/>
    </w:rPr>
  </w:style>
  <w:style w:type="paragraph" w:styleId="Header">
    <w:name w:val="header"/>
    <w:basedOn w:val="Normal"/>
    <w:link w:val="HeaderChar"/>
    <w:uiPriority w:val="99"/>
    <w:rsid w:val="00637B83"/>
    <w:pPr>
      <w:tabs>
        <w:tab w:val="center" w:pos="4680"/>
        <w:tab w:val="right" w:pos="9360"/>
      </w:tabs>
      <w:jc w:val="right"/>
    </w:pPr>
    <w:rPr>
      <w:color w:val="3B4455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5F4A20"/>
    <w:rPr>
      <w:color w:val="3B4455" w:themeColor="accent1"/>
      <w:sz w:val="20"/>
    </w:rPr>
  </w:style>
  <w:style w:type="paragraph" w:styleId="Footer">
    <w:name w:val="footer"/>
    <w:basedOn w:val="Normal"/>
    <w:link w:val="FooterChar"/>
    <w:uiPriority w:val="99"/>
    <w:rsid w:val="00637B83"/>
    <w:pPr>
      <w:tabs>
        <w:tab w:val="center" w:pos="4680"/>
        <w:tab w:val="right" w:pos="9360"/>
      </w:tabs>
      <w:jc w:val="center"/>
    </w:pPr>
    <w:rPr>
      <w:b/>
      <w:color w:val="3B4455" w:themeColor="accent1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F4A20"/>
    <w:rPr>
      <w:b/>
      <w:color w:val="3B4455" w:themeColor="accent1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0F0731"/>
    <w:rPr>
      <w:rFonts w:asciiTheme="majorHAnsi" w:eastAsiaTheme="majorEastAsia" w:hAnsiTheme="majorHAnsi" w:cstheme="majorBidi"/>
      <w:b/>
      <w:color w:val="3B4455" w:themeColor="accent1"/>
      <w:sz w:val="36"/>
    </w:rPr>
  </w:style>
  <w:style w:type="character" w:styleId="PlaceholderText">
    <w:name w:val="Placeholder Text"/>
    <w:basedOn w:val="DefaultParagraphFont"/>
    <w:uiPriority w:val="99"/>
    <w:semiHidden/>
    <w:rsid w:val="005F4A20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0F0731"/>
    <w:pPr>
      <w:spacing w:before="200" w:after="160"/>
    </w:pPr>
    <w:rPr>
      <w:rFonts w:asciiTheme="majorHAnsi" w:hAnsiTheme="majorHAnsi"/>
      <w:iCs/>
      <w:color w:val="26414C" w:themeColor="accent5" w:themeShade="40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0F0731"/>
    <w:rPr>
      <w:rFonts w:asciiTheme="majorHAnsi" w:hAnsiTheme="majorHAnsi"/>
      <w:iCs/>
      <w:color w:val="26414C" w:themeColor="accent5" w:themeShade="40"/>
      <w:sz w:val="76"/>
    </w:rPr>
  </w:style>
  <w:style w:type="paragraph" w:styleId="ListParagraph">
    <w:name w:val="List Paragraph"/>
    <w:basedOn w:val="Normal"/>
    <w:uiPriority w:val="34"/>
    <w:qFormat/>
    <w:rsid w:val="00F369F9"/>
    <w:pPr>
      <w:numPr>
        <w:ilvl w:val="1"/>
        <w:numId w:val="1"/>
      </w:numPr>
      <w:ind w:left="108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50297"/>
    <w:pPr>
      <w:spacing w:line="259" w:lineRule="auto"/>
      <w:outlineLvl w:val="9"/>
    </w:pPr>
    <w:rPr>
      <w:b w:val="0"/>
      <w:color w:val="2C323F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rsid w:val="00050297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050297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rsid w:val="00050297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0502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rsid w:val="00050297"/>
    <w:pPr>
      <w:spacing w:after="100"/>
      <w:ind w:left="840"/>
    </w:pPr>
  </w:style>
  <w:style w:type="character" w:customStyle="1" w:styleId="hljs-keyword">
    <w:name w:val="hljs-keyword"/>
    <w:basedOn w:val="DefaultParagraphFont"/>
    <w:rsid w:val="002B2FD8"/>
  </w:style>
  <w:style w:type="character" w:customStyle="1" w:styleId="hljs-parameter">
    <w:name w:val="hljs-parameter"/>
    <w:basedOn w:val="DefaultParagraphFont"/>
    <w:rsid w:val="002B2FD8"/>
  </w:style>
  <w:style w:type="character" w:customStyle="1" w:styleId="hljs-string">
    <w:name w:val="hljs-string"/>
    <w:basedOn w:val="DefaultParagraphFont"/>
    <w:rsid w:val="0063247E"/>
  </w:style>
  <w:style w:type="paragraph" w:styleId="NoSpacing">
    <w:name w:val="No Spacing"/>
    <w:link w:val="NoSpacingChar"/>
    <w:uiPriority w:val="1"/>
    <w:qFormat/>
    <w:rsid w:val="00695F35"/>
    <w:rPr>
      <w:color w:val="5E5E5E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C80AFA"/>
    <w:rPr>
      <w:color w:val="5E5E5E" w:themeColor="text2"/>
      <w:sz w:val="20"/>
      <w:szCs w:val="20"/>
    </w:rPr>
  </w:style>
  <w:style w:type="table" w:styleId="GridTable4-Accent1">
    <w:name w:val="Grid Table 4 Accent 1"/>
    <w:basedOn w:val="TableNormal"/>
    <w:uiPriority w:val="49"/>
    <w:rsid w:val="00C94B7B"/>
    <w:tblPr>
      <w:tblStyleRowBandSize w:val="1"/>
      <w:tblStyleColBandSize w:val="1"/>
      <w:tblBorders>
        <w:top w:val="single" w:sz="4" w:space="0" w:color="7D8BA5" w:themeColor="accent1" w:themeTint="99"/>
        <w:left w:val="single" w:sz="4" w:space="0" w:color="7D8BA5" w:themeColor="accent1" w:themeTint="99"/>
        <w:bottom w:val="single" w:sz="4" w:space="0" w:color="7D8BA5" w:themeColor="accent1" w:themeTint="99"/>
        <w:right w:val="single" w:sz="4" w:space="0" w:color="7D8BA5" w:themeColor="accent1" w:themeTint="99"/>
        <w:insideH w:val="single" w:sz="4" w:space="0" w:color="7D8BA5" w:themeColor="accent1" w:themeTint="99"/>
        <w:insideV w:val="single" w:sz="4" w:space="0" w:color="7D8BA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B4455" w:themeColor="accent1"/>
          <w:left w:val="single" w:sz="4" w:space="0" w:color="3B4455" w:themeColor="accent1"/>
          <w:bottom w:val="single" w:sz="4" w:space="0" w:color="3B4455" w:themeColor="accent1"/>
          <w:right w:val="single" w:sz="4" w:space="0" w:color="3B4455" w:themeColor="accent1"/>
          <w:insideH w:val="nil"/>
          <w:insideV w:val="nil"/>
        </w:tcBorders>
        <w:shd w:val="clear" w:color="auto" w:fill="3B4455" w:themeFill="accent1"/>
      </w:tcPr>
    </w:tblStylePr>
    <w:tblStylePr w:type="lastRow">
      <w:rPr>
        <w:b/>
        <w:bCs/>
      </w:rPr>
      <w:tblPr/>
      <w:tcPr>
        <w:tcBorders>
          <w:top w:val="double" w:sz="4" w:space="0" w:color="3B445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8E1" w:themeFill="accent1" w:themeFillTint="33"/>
      </w:tcPr>
    </w:tblStylePr>
    <w:tblStylePr w:type="band1Horz">
      <w:tblPr/>
      <w:tcPr>
        <w:shd w:val="clear" w:color="auto" w:fill="D3D8E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0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hyperlink" Target="file:///\\cptfile01\Dept\2230\91_ICD_Manual\014496\SPECIFICATION_DOCUMENT\Example_Specification_Document.docx" TargetMode="External"/><Relationship Id="rId17" Type="http://schemas.openxmlformats.org/officeDocument/2006/relationships/footer" Target="footer3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4496\AppData\Roaming\Microsoft\Templates\Geometric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EE7AB31001D4B78ADD60FEAEC407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50579-0868-459D-875C-B2B34C69742A}"/>
      </w:docPartPr>
      <w:docPartBody>
        <w:p w:rsidR="00D32ACA" w:rsidRDefault="00500579" w:rsidP="00500579">
          <w:pPr>
            <w:pStyle w:val="0EE7AB31001D4B78ADD60FEAEC407C8A"/>
          </w:pPr>
          <w:r w:rsidRPr="00C456C9">
            <w:rPr>
              <w:rStyle w:val="PlaceholderText"/>
            </w:rPr>
            <w:t>[Subject]</w:t>
          </w:r>
        </w:p>
      </w:docPartBody>
    </w:docPart>
    <w:docPart>
      <w:docPartPr>
        <w:name w:val="954C90965C3248B5A0B025465A66A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157AC-9D9C-4887-BC96-2099E40FA9E7}"/>
      </w:docPartPr>
      <w:docPartBody>
        <w:p w:rsidR="00D32ACA" w:rsidRDefault="00500579" w:rsidP="00500579">
          <w:pPr>
            <w:pStyle w:val="954C90965C3248B5A0B025465A66AB1C"/>
          </w:pPr>
          <w:r w:rsidRPr="00C456C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0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579"/>
    <w:rsid w:val="00500579"/>
    <w:rsid w:val="00D3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0579"/>
    <w:rPr>
      <w:rFonts w:cs="Angsana New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0579"/>
    <w:rPr>
      <w:color w:val="808080"/>
    </w:rPr>
  </w:style>
  <w:style w:type="paragraph" w:customStyle="1" w:styleId="0EE7AB31001D4B78ADD60FEAEC407C8A">
    <w:name w:val="0EE7AB31001D4B78ADD60FEAEC407C8A"/>
    <w:rsid w:val="00500579"/>
  </w:style>
  <w:style w:type="paragraph" w:customStyle="1" w:styleId="954C90965C3248B5A0B025465A66AB1C">
    <w:name w:val="954C90965C3248B5A0B025465A66AB1C"/>
    <w:rsid w:val="00500579"/>
  </w:style>
  <w:style w:type="paragraph" w:customStyle="1" w:styleId="44BF957EAF9045E7842A34056BCB69E0">
    <w:name w:val="44BF957EAF9045E7842A34056BCB69E0"/>
    <w:rsid w:val="00500579"/>
  </w:style>
  <w:style w:type="paragraph" w:customStyle="1" w:styleId="39A6E57667A94120BCFF6417B043C9DD">
    <w:name w:val="39A6E57667A94120BCFF6417B043C9DD"/>
    <w:rsid w:val="005005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M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FF1571"/>
      </a:accent2>
      <a:accent3>
        <a:srgbClr val="FDC082"/>
      </a:accent3>
      <a:accent4>
        <a:srgbClr val="C9DDE5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illSans">
      <a:majorFont>
        <a:latin typeface="Arial Black"/>
        <a:ea typeface=""/>
        <a:cs typeface=""/>
      </a:majorFont>
      <a:minorFont>
        <a:latin typeface="Gill Sans MT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BEE7B5EC-5714-E248-8BF3-EA9E1DF22420}" vid="{AE48099E-E8E2-3541-8D32-170253DAFA5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ICD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DE1A47-5C16-4CBF-90B0-BC2DEED23AB8}">
  <ds:schemaRefs>
    <ds:schemaRef ds:uri="http://www.w3.org/XML/1998/namespace"/>
    <ds:schemaRef ds:uri="http://schemas.microsoft.com/office/infopath/2007/PartnerControls"/>
    <ds:schemaRef ds:uri="71af3243-3dd4-4a8d-8c0d-dd76da1f02a5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2006/documentManagement/types"/>
    <ds:schemaRef ds:uri="16c05727-aa75-4e4a-9b5f-8a80a1165891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D8699111-9D6F-4FD1-899A-4E0B300B19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9C2606-6035-49A0-8211-65DEE79E891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0B5EB62-A359-4D39-B52C-D9BCEDDD9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Geometric student report.dotx</Template>
  <TotalTime>0</TotalTime>
  <Pages>20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Human Resource General Information System (HRGIS) for Training</vt:lpstr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Human Resource General Information System (HRGIS) for Training</dc:title>
  <dc:subject>Specification Document</dc:subject>
  <dc:creator/>
  <cp:keywords/>
  <dc:description/>
  <cp:lastModifiedBy/>
  <cp:revision>1</cp:revision>
  <dcterms:created xsi:type="dcterms:W3CDTF">2021-10-26T09:00:00Z</dcterms:created>
  <dcterms:modified xsi:type="dcterms:W3CDTF">2021-11-09T13:01:00Z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